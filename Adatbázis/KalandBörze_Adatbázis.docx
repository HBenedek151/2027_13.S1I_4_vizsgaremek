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5E83C335" w:rsidR="0046589C" w:rsidRPr="0046589C" w:rsidRDefault="00C642BD" w:rsidP="0046589C">
      <w:pPr>
        <w:pStyle w:val="Alcm"/>
        <w:spacing w:after="1440"/>
      </w:pPr>
      <w:r>
        <w:t>Adat</w:t>
      </w:r>
      <w:r w:rsidR="002E58D7">
        <w:t>szerkezet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01B1DEE8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p w14:paraId="317F6B6E" w14:textId="77777777" w:rsidR="002B0B17" w:rsidRDefault="002B0B17" w:rsidP="00E43D5A">
      <w:pPr>
        <w:tabs>
          <w:tab w:val="left" w:pos="1418"/>
        </w:tabs>
        <w:jc w:val="left"/>
        <w:rPr>
          <w:noProof/>
        </w:rPr>
        <w:sectPr w:rsidR="002B0B17" w:rsidSect="00E77453">
          <w:headerReference w:type="default" r:id="rId9"/>
          <w:footerReference w:type="default" r:id="rId10"/>
          <w:pgSz w:w="11906" w:h="16838"/>
          <w:pgMar w:top="1736" w:right="1274" w:bottom="1134" w:left="1276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5D358D8F" w14:textId="77777777" w:rsidR="002B0B17" w:rsidRPr="001C5C8F" w:rsidRDefault="002B0B17" w:rsidP="00562278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38EBE80C" w14:textId="33AB84B4" w:rsidR="00536ED9" w:rsidRDefault="002B0B1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5723" w:history="1">
            <w:r w:rsidR="00536ED9" w:rsidRPr="001F5ED5">
              <w:rPr>
                <w:rStyle w:val="Hiperhivatkozs"/>
                <w:noProof/>
              </w:rPr>
              <w:t>1.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Táblák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_Toc242185723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2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4D31F504" w14:textId="5CB8EA77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4" w:history="1">
            <w:r w:rsidR="00536ED9" w:rsidRPr="001F5ED5">
              <w:rPr>
                <w:rStyle w:val="Hiperhivatkozs"/>
                <w:noProof/>
              </w:rPr>
              <w:t>1.1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user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_Toc242185724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2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1091806F" w14:textId="02F2BBF3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5" w:history="1">
            <w:r w:rsidR="00536ED9" w:rsidRPr="001F5ED5">
              <w:rPr>
                <w:rStyle w:val="Hiperhivatkozs"/>
                <w:noProof/>
              </w:rPr>
              <w:t>1.2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events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_Toc242185725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2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38F8DDF8" w14:textId="1FA263AE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6" w:history="1">
            <w:r w:rsidR="00536ED9" w:rsidRPr="001F5ED5">
              <w:rPr>
                <w:rStyle w:val="Hiperhivatkozs"/>
                <w:noProof/>
              </w:rPr>
              <w:t>1.3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favorites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_Toc242185726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2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3E683D0C" w14:textId="060B2C3F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7" w:history="1">
            <w:r w:rsidR="00536ED9" w:rsidRPr="001F5ED5">
              <w:rPr>
                <w:rStyle w:val="Hiperhivatkozs"/>
                <w:noProof/>
              </w:rPr>
              <w:t>1.4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applicant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_Toc242185727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2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3FFAD9EA" w14:textId="640B08E9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8" w:history="1">
            <w:r w:rsidR="00536ED9" w:rsidRPr="001F5ED5">
              <w:rPr>
                <w:rStyle w:val="Hiperhivatkozs"/>
                <w:noProof/>
              </w:rPr>
              <w:t>1.5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cities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_Toc242185728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3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1586B6B5" w14:textId="06EAFDC3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29" w:history="1">
            <w:r w:rsidR="00536ED9" w:rsidRPr="001F5ED5">
              <w:rPr>
                <w:rStyle w:val="Hiperhivatkozs"/>
                <w:noProof/>
              </w:rPr>
              <w:t>1.6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categories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_Toc242185729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3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6C1C0947" w14:textId="5F423050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0" w:history="1">
            <w:r w:rsidR="00536ED9" w:rsidRPr="001F5ED5">
              <w:rPr>
                <w:rStyle w:val="Hiperhivatkozs"/>
                <w:noProof/>
              </w:rPr>
              <w:t>1.7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mcategory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_Toc242185730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3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0A9CEC98" w14:textId="31E244D1" w:rsidR="00536ED9" w:rsidRDefault="00B16AC3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1" w:history="1">
            <w:r w:rsidR="00536ED9" w:rsidRPr="001F5ED5">
              <w:rPr>
                <w:rStyle w:val="Hiperhivatkozs"/>
                <w:noProof/>
              </w:rPr>
              <w:t>2.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Táblák közötti kapcsolatok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_Toc242185731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4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412D4A2D" w14:textId="6D2D6852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2" w:history="1">
            <w:r w:rsidR="00536ED9" w:rsidRPr="001F5ED5">
              <w:rPr>
                <w:rStyle w:val="Hiperhivatkozs"/>
                <w:noProof/>
              </w:rPr>
              <w:t>2.1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user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_Toc242185732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4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01837AB7" w14:textId="783E6BB5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3" w:history="1">
            <w:r w:rsidR="00536ED9" w:rsidRPr="001F5ED5">
              <w:rPr>
                <w:rStyle w:val="Hiperhivatkozs"/>
                <w:noProof/>
              </w:rPr>
              <w:t>2.2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events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_Toc242185733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4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2C077435" w14:textId="0E7E7F00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4" w:history="1">
            <w:r w:rsidR="00536ED9" w:rsidRPr="001F5ED5">
              <w:rPr>
                <w:rStyle w:val="Hiperhivatkozs"/>
                <w:noProof/>
              </w:rPr>
              <w:t>2.3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favorites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_Toc242185734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4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3501D1CC" w14:textId="6F883E79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5" w:history="1">
            <w:r w:rsidR="00536ED9" w:rsidRPr="001F5ED5">
              <w:rPr>
                <w:rStyle w:val="Hiperhivatkozs"/>
                <w:noProof/>
              </w:rPr>
              <w:t>2.4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application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_Toc242185735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4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21DA5B76" w14:textId="75053615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6" w:history="1">
            <w:r w:rsidR="00536ED9" w:rsidRPr="001F5ED5">
              <w:rPr>
                <w:rStyle w:val="Hiperhivatkozs"/>
                <w:noProof/>
              </w:rPr>
              <w:t>2.5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cities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_Toc242185736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5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50F37F9E" w14:textId="220D8313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7" w:history="1">
            <w:r w:rsidR="00536ED9" w:rsidRPr="001F5ED5">
              <w:rPr>
                <w:rStyle w:val="Hiperhivatkozs"/>
                <w:noProof/>
              </w:rPr>
              <w:t>2.6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categories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_Toc242185737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5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2873A601" w14:textId="6E0B70B9" w:rsidR="00536ED9" w:rsidRDefault="00B16AC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8" w:history="1">
            <w:r w:rsidR="00536ED9" w:rsidRPr="001F5ED5">
              <w:rPr>
                <w:rStyle w:val="Hiperhivatkozs"/>
                <w:noProof/>
              </w:rPr>
              <w:t>2.7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mcategories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_Toc242185738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5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77B44F2C" w14:textId="26D90463" w:rsidR="00536ED9" w:rsidRDefault="00B16AC3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2185739" w:history="1">
            <w:r w:rsidR="00536ED9" w:rsidRPr="001F5ED5">
              <w:rPr>
                <w:rStyle w:val="Hiperhivatkozs"/>
                <w:noProof/>
              </w:rPr>
              <w:t>3.</w:t>
            </w:r>
            <w:r w:rsidR="00536ED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536ED9" w:rsidRPr="001F5ED5">
              <w:rPr>
                <w:rStyle w:val="Hiperhivatkozs"/>
                <w:noProof/>
              </w:rPr>
              <w:t>ER diagramm:</w:t>
            </w:r>
            <w:r w:rsidR="00536ED9">
              <w:rPr>
                <w:noProof/>
                <w:webHidden/>
              </w:rPr>
              <w:tab/>
            </w:r>
            <w:r w:rsidR="00536ED9">
              <w:rPr>
                <w:noProof/>
                <w:webHidden/>
              </w:rPr>
              <w:fldChar w:fldCharType="begin"/>
            </w:r>
            <w:r w:rsidR="00536ED9">
              <w:rPr>
                <w:noProof/>
                <w:webHidden/>
              </w:rPr>
              <w:instrText xml:space="preserve"> PAGEREF _Toc242185739 \h </w:instrText>
            </w:r>
            <w:r w:rsidR="00536ED9">
              <w:rPr>
                <w:noProof/>
                <w:webHidden/>
              </w:rPr>
            </w:r>
            <w:r w:rsidR="00536ED9">
              <w:rPr>
                <w:noProof/>
                <w:webHidden/>
              </w:rPr>
              <w:fldChar w:fldCharType="separate"/>
            </w:r>
            <w:r w:rsidR="00536ED9">
              <w:rPr>
                <w:noProof/>
                <w:webHidden/>
              </w:rPr>
              <w:t>6</w:t>
            </w:r>
            <w:r w:rsidR="00536ED9">
              <w:rPr>
                <w:noProof/>
                <w:webHidden/>
              </w:rPr>
              <w:fldChar w:fldCharType="end"/>
            </w:r>
          </w:hyperlink>
        </w:p>
        <w:p w14:paraId="1EFD0CEE" w14:textId="5B4E50E1" w:rsidR="00562278" w:rsidRDefault="002B0B17" w:rsidP="00F52CA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EBBB570" w14:textId="683814AC" w:rsidR="00562278" w:rsidRDefault="00562278" w:rsidP="00562278">
      <w:pPr>
        <w:pStyle w:val="Cmsor1"/>
      </w:pPr>
      <w:bookmarkStart w:id="0" w:name="_Toc242185723"/>
      <w:r w:rsidRPr="00562278">
        <w:lastRenderedPageBreak/>
        <w:t>Táblák</w:t>
      </w:r>
      <w:bookmarkEnd w:id="0"/>
    </w:p>
    <w:p w14:paraId="4A7DF7CE" w14:textId="35772C68" w:rsidR="00562278" w:rsidRDefault="008247A7" w:rsidP="008247A7">
      <w:pPr>
        <w:pStyle w:val="Cmsor2"/>
        <w:numPr>
          <w:ilvl w:val="0"/>
          <w:numId w:val="0"/>
        </w:numPr>
        <w:ind w:left="1191" w:hanging="482"/>
      </w:pPr>
      <w:bookmarkStart w:id="1" w:name="_Toc242185724"/>
      <w:r>
        <w:t>1.1</w:t>
      </w:r>
      <w:r>
        <w:tab/>
      </w:r>
      <w:r w:rsidR="00562278">
        <w:t>user</w:t>
      </w:r>
      <w:bookmarkEnd w:id="1"/>
    </w:p>
    <w:p w14:paraId="01984709" w14:textId="4D0AF28D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 felhasználónak </w:t>
      </w:r>
      <w:r w:rsidR="00F83BED">
        <w:t>automatikusan hozzárendelt</w:t>
      </w:r>
      <w:r>
        <w:t xml:space="preserve"> szám (</w:t>
      </w:r>
      <w:r w:rsidR="00F83BED">
        <w:t>int</w:t>
      </w:r>
      <w:r>
        <w:t>)</w:t>
      </w:r>
    </w:p>
    <w:p w14:paraId="49E9DB0B" w14:textId="22A08057" w:rsidR="000841B4" w:rsidRDefault="000841B4" w:rsidP="00943AA1">
      <w:pPr>
        <w:pStyle w:val="Listaszerbekezds"/>
        <w:numPr>
          <w:ilvl w:val="0"/>
          <w:numId w:val="7"/>
        </w:numPr>
      </w:pPr>
      <w:r>
        <w:t>username: A felhasználó kitalált neve (varchar(255))</w:t>
      </w:r>
    </w:p>
    <w:p w14:paraId="2B85065F" w14:textId="3D6AB8BE" w:rsidR="000841B4" w:rsidRDefault="000841B4" w:rsidP="00943AA1">
      <w:pPr>
        <w:pStyle w:val="Listaszerbekezds"/>
        <w:numPr>
          <w:ilvl w:val="0"/>
          <w:numId w:val="7"/>
        </w:numPr>
      </w:pPr>
      <w:r>
        <w:t>name: A felhasználó neve (varchar(</w:t>
      </w:r>
      <w:r w:rsidR="002E58D7">
        <w:t>50</w:t>
      </w:r>
      <w:r>
        <w:t>)) (Nem lehet benne szám)</w:t>
      </w:r>
    </w:p>
    <w:p w14:paraId="2952337E" w14:textId="1AED5301" w:rsidR="000841B4" w:rsidRDefault="000841B4" w:rsidP="00943AA1">
      <w:pPr>
        <w:pStyle w:val="Listaszerbekezds"/>
        <w:numPr>
          <w:ilvl w:val="0"/>
          <w:numId w:val="7"/>
        </w:numPr>
      </w:pPr>
      <w:r>
        <w:t>password: A felhasználó jelszava (varchar(255)) (Titkosított)</w:t>
      </w:r>
    </w:p>
    <w:p w14:paraId="518E3F77" w14:textId="1FD8DC33" w:rsidR="000841B4" w:rsidRDefault="000841B4" w:rsidP="00943AA1">
      <w:pPr>
        <w:pStyle w:val="Listaszerbekezds"/>
        <w:numPr>
          <w:ilvl w:val="0"/>
          <w:numId w:val="7"/>
        </w:numPr>
      </w:pPr>
      <w:r>
        <w:t>email: A felhasználó e-mail címe (varchar(255)) („@” karakter kötelező bele)</w:t>
      </w:r>
    </w:p>
    <w:p w14:paraId="59259823" w14:textId="356E84F8" w:rsidR="000841B4" w:rsidRDefault="000841B4" w:rsidP="00943AA1">
      <w:pPr>
        <w:pStyle w:val="Listaszerbekezds"/>
        <w:numPr>
          <w:ilvl w:val="0"/>
          <w:numId w:val="7"/>
        </w:numPr>
      </w:pPr>
      <w:r>
        <w:t>phone: A felhasználó telefonszáma (</w:t>
      </w:r>
      <w:r w:rsidR="00F83BED">
        <w:t>varcher(255)</w:t>
      </w:r>
      <w:r>
        <w:t xml:space="preserve">) </w:t>
      </w:r>
    </w:p>
    <w:p w14:paraId="7FD3EC82" w14:textId="6F804392" w:rsidR="00562278" w:rsidRDefault="000841B4" w:rsidP="00943AA1">
      <w:pPr>
        <w:pStyle w:val="Listaszerbekezds"/>
        <w:numPr>
          <w:ilvl w:val="0"/>
          <w:numId w:val="7"/>
        </w:numPr>
      </w:pPr>
      <w:r>
        <w:t>birth_date: A felhasználó születési ideje (</w:t>
      </w:r>
      <w:r w:rsidR="00F83BED">
        <w:t>d</w:t>
      </w:r>
      <w:r>
        <w:t>ate</w:t>
      </w:r>
      <w:r w:rsidR="00F83BED">
        <w:t>t</w:t>
      </w:r>
      <w:r>
        <w:t>ime)</w:t>
      </w:r>
    </w:p>
    <w:p w14:paraId="223253A7" w14:textId="2F6764F5" w:rsidR="000841B4" w:rsidRPr="000841B4" w:rsidRDefault="008247A7" w:rsidP="008247A7">
      <w:pPr>
        <w:pStyle w:val="Cmsor2"/>
        <w:numPr>
          <w:ilvl w:val="0"/>
          <w:numId w:val="0"/>
        </w:numPr>
        <w:ind w:left="1191" w:hanging="482"/>
      </w:pPr>
      <w:bookmarkStart w:id="2" w:name="_Toc242185725"/>
      <w:r>
        <w:t>1.2</w:t>
      </w:r>
      <w:r>
        <w:tab/>
      </w:r>
      <w:r w:rsidR="000841B4">
        <w:t>event</w:t>
      </w:r>
      <w:r w:rsidR="00E77453">
        <w:t>s</w:t>
      </w:r>
      <w:bookmarkEnd w:id="2"/>
    </w:p>
    <w:p w14:paraId="778161DD" w14:textId="1E18D3A8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Az esemény 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3994600F" w14:textId="027A0BA0" w:rsidR="000841B4" w:rsidRDefault="000841B4" w:rsidP="00943AA1">
      <w:pPr>
        <w:pStyle w:val="Listaszerbekezds"/>
        <w:numPr>
          <w:ilvl w:val="0"/>
          <w:numId w:val="7"/>
        </w:numPr>
      </w:pPr>
      <w:r>
        <w:t>name: Az esemény neve (varchar(255))</w:t>
      </w:r>
    </w:p>
    <w:p w14:paraId="0C35F432" w14:textId="28759460" w:rsidR="000841B4" w:rsidRDefault="000841B4" w:rsidP="00943AA1">
      <w:pPr>
        <w:pStyle w:val="Listaszerbekezds"/>
        <w:numPr>
          <w:ilvl w:val="0"/>
          <w:numId w:val="7"/>
        </w:numPr>
      </w:pPr>
      <w:r>
        <w:t>description: Az esemény leírása (</w:t>
      </w:r>
      <w:r w:rsidR="00F83BED">
        <w:t>m</w:t>
      </w:r>
      <w:r>
        <w:t>edium</w:t>
      </w:r>
      <w:r w:rsidR="00F83BED">
        <w:t>t</w:t>
      </w:r>
      <w:r>
        <w:t>ext)</w:t>
      </w:r>
    </w:p>
    <w:p w14:paraId="0CE5E65A" w14:textId="78BBF580" w:rsidR="000841B4" w:rsidRDefault="000841B4" w:rsidP="00943AA1">
      <w:pPr>
        <w:pStyle w:val="Listaszerbekezds"/>
        <w:numPr>
          <w:ilvl w:val="0"/>
          <w:numId w:val="7"/>
        </w:numPr>
      </w:pPr>
      <w:r>
        <w:t>location: Az esemény helyszíne (varchar(255))</w:t>
      </w:r>
    </w:p>
    <w:p w14:paraId="6AC2C968" w14:textId="16ED2078" w:rsidR="000841B4" w:rsidRDefault="000841B4" w:rsidP="00943AA1">
      <w:pPr>
        <w:pStyle w:val="Listaszerbekezds"/>
        <w:numPr>
          <w:ilvl w:val="0"/>
          <w:numId w:val="7"/>
        </w:numPr>
      </w:pPr>
      <w:r>
        <w:t>pictures: Képek a helyszínről és az eseményről (</w:t>
      </w:r>
      <w:r w:rsidR="00F83BED">
        <w:t>s</w:t>
      </w:r>
      <w:r>
        <w:t>et)</w:t>
      </w:r>
    </w:p>
    <w:p w14:paraId="22175E9D" w14:textId="7495905B" w:rsidR="00F83BED" w:rsidRDefault="0090649E" w:rsidP="00943AA1">
      <w:pPr>
        <w:pStyle w:val="Listaszerbekezds"/>
        <w:numPr>
          <w:ilvl w:val="0"/>
          <w:numId w:val="7"/>
        </w:numPr>
      </w:pPr>
      <w:r>
        <w:t>publisher_id (Foreign Key): Az eseménylétrehozójának „user.id”-je</w:t>
      </w:r>
    </w:p>
    <w:p w14:paraId="4DB59C42" w14:textId="48A671D9" w:rsidR="000841B4" w:rsidRDefault="00F83BED" w:rsidP="00943AA1">
      <w:pPr>
        <w:pStyle w:val="Listaszerbekezds"/>
        <w:numPr>
          <w:ilvl w:val="0"/>
          <w:numId w:val="7"/>
        </w:numPr>
      </w:pPr>
      <w:r>
        <w:t>start</w:t>
      </w:r>
      <w:r w:rsidR="000841B4">
        <w:t>_date: Az esemény kezdete (</w:t>
      </w:r>
      <w:r>
        <w:t>d</w:t>
      </w:r>
      <w:r w:rsidR="000841B4">
        <w:t>ate</w:t>
      </w:r>
      <w:r>
        <w:t>t</w:t>
      </w:r>
      <w:r w:rsidR="000841B4">
        <w:t>ime)</w:t>
      </w:r>
    </w:p>
    <w:p w14:paraId="4B386505" w14:textId="72720E7D" w:rsidR="000841B4" w:rsidRDefault="000841B4" w:rsidP="00943AA1">
      <w:pPr>
        <w:pStyle w:val="Listaszerbekezds"/>
        <w:numPr>
          <w:ilvl w:val="0"/>
          <w:numId w:val="7"/>
        </w:numPr>
      </w:pPr>
      <w:r>
        <w:t>e</w:t>
      </w:r>
      <w:r w:rsidR="00F83BED">
        <w:t>nd</w:t>
      </w:r>
      <w:r>
        <w:t>_date: Az esemény vége (</w:t>
      </w:r>
      <w:r w:rsidR="00F83BED">
        <w:t>d</w:t>
      </w:r>
      <w:r>
        <w:t>ate</w:t>
      </w:r>
      <w:r w:rsidR="00F83BED">
        <w:t>t</w:t>
      </w:r>
      <w:r>
        <w:t>ime)</w:t>
      </w:r>
    </w:p>
    <w:p w14:paraId="4D8850E0" w14:textId="2C1CB38C" w:rsidR="000841B4" w:rsidRDefault="000841B4" w:rsidP="00943AA1">
      <w:pPr>
        <w:pStyle w:val="Listaszerbekezds"/>
        <w:numPr>
          <w:ilvl w:val="0"/>
          <w:numId w:val="7"/>
        </w:numPr>
      </w:pPr>
      <w:r>
        <w:t>city_id (Foreign Key): A város azonosítója hozzáköti a „cities.id” táblából (</w:t>
      </w:r>
      <w:r w:rsidR="00F83BED">
        <w:t>int</w:t>
      </w:r>
      <w:r>
        <w:t>)</w:t>
      </w:r>
    </w:p>
    <w:p w14:paraId="16A273B8" w14:textId="589F75F8" w:rsidR="000841B4" w:rsidRDefault="000841B4" w:rsidP="00943AA1">
      <w:pPr>
        <w:pStyle w:val="Listaszerbekezds"/>
        <w:numPr>
          <w:ilvl w:val="0"/>
          <w:numId w:val="7"/>
        </w:numPr>
      </w:pPr>
      <w:r>
        <w:t>age_</w:t>
      </w:r>
      <w:r w:rsidR="00F83BED">
        <w:t>limit</w:t>
      </w:r>
      <w:r>
        <w:t>: A</w:t>
      </w:r>
      <w:r w:rsidR="0090649E">
        <w:t>z eseményre való belépéshez el kell érnie minimum ezt az életkort</w:t>
      </w:r>
      <w:r>
        <w:t xml:space="preserve"> (</w:t>
      </w:r>
      <w:r w:rsidR="00F83BED">
        <w:t>int</w:t>
      </w:r>
      <w:r w:rsidR="00A57D92">
        <w:t>)</w:t>
      </w:r>
    </w:p>
    <w:p w14:paraId="35734059" w14:textId="77777777" w:rsidR="000841B4" w:rsidRDefault="000841B4" w:rsidP="000841B4">
      <w:pPr>
        <w:ind w:left="708"/>
      </w:pPr>
    </w:p>
    <w:p w14:paraId="4E5FF1B6" w14:textId="2DA26743" w:rsidR="000841B4" w:rsidRPr="0003471D" w:rsidRDefault="008247A7" w:rsidP="008247A7">
      <w:pPr>
        <w:pStyle w:val="Cmsor2"/>
        <w:numPr>
          <w:ilvl w:val="0"/>
          <w:numId w:val="0"/>
        </w:numPr>
        <w:ind w:left="1191" w:hanging="482"/>
      </w:pPr>
      <w:bookmarkStart w:id="3" w:name="_Toc242185726"/>
      <w:r>
        <w:t>1.3</w:t>
      </w:r>
      <w:r>
        <w:tab/>
      </w:r>
      <w:r w:rsidR="000841B4" w:rsidRPr="0003471D">
        <w:t>favorites</w:t>
      </w:r>
      <w:bookmarkEnd w:id="3"/>
    </w:p>
    <w:p w14:paraId="6346CCD8" w14:textId="12D8FFC6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 kedvencek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2E2D671E" w14:textId="09461307" w:rsidR="000841B4" w:rsidRDefault="000841B4" w:rsidP="00943AA1">
      <w:pPr>
        <w:pStyle w:val="Listaszerbekezds"/>
        <w:numPr>
          <w:ilvl w:val="0"/>
          <w:numId w:val="7"/>
        </w:numPr>
      </w:pPr>
      <w:r>
        <w:t>event_id (Foreign Key): A táblát hozzáköti az „events.id” táblához (</w:t>
      </w:r>
      <w:r w:rsidR="00F83BED">
        <w:t>int</w:t>
      </w:r>
      <w:r>
        <w:t>)</w:t>
      </w:r>
    </w:p>
    <w:p w14:paraId="600E7009" w14:textId="2D08006D" w:rsidR="000841B4" w:rsidRDefault="00F83BED" w:rsidP="00943AA1">
      <w:pPr>
        <w:pStyle w:val="Listaszerbekezds"/>
        <w:numPr>
          <w:ilvl w:val="0"/>
          <w:numId w:val="7"/>
        </w:numPr>
      </w:pPr>
      <w:r>
        <w:t>u</w:t>
      </w:r>
      <w:r w:rsidR="000841B4">
        <w:t>ser_id (Foreign Key): A táblát hozzáköti a „user.id” táblához (</w:t>
      </w:r>
      <w:r>
        <w:t>int</w:t>
      </w:r>
      <w:r w:rsidR="000841B4">
        <w:t>)</w:t>
      </w:r>
    </w:p>
    <w:p w14:paraId="5B96A093" w14:textId="48011183" w:rsidR="000841B4" w:rsidRDefault="000841B4" w:rsidP="00943AA1">
      <w:pPr>
        <w:pStyle w:val="Cmsor2"/>
        <w:numPr>
          <w:ilvl w:val="1"/>
          <w:numId w:val="3"/>
        </w:numPr>
        <w:tabs>
          <w:tab w:val="left" w:pos="1276"/>
        </w:tabs>
      </w:pPr>
      <w:bookmarkStart w:id="4" w:name="_Toc242185727"/>
      <w:r>
        <w:t>applica</w:t>
      </w:r>
      <w:r w:rsidR="00F83BED">
        <w:t>nt</w:t>
      </w:r>
      <w:bookmarkEnd w:id="4"/>
    </w:p>
    <w:p w14:paraId="5E658D06" w14:textId="391E1FCF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 jelentkezés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78E00381" w14:textId="30FE29B3" w:rsidR="000841B4" w:rsidRDefault="000841B4" w:rsidP="00943AA1">
      <w:pPr>
        <w:pStyle w:val="Listaszerbekezds"/>
        <w:numPr>
          <w:ilvl w:val="0"/>
          <w:numId w:val="7"/>
        </w:numPr>
      </w:pPr>
      <w:r>
        <w:t>event_id (Foreign Key): A táblát hozzáköti az „events.id” táblához (</w:t>
      </w:r>
      <w:r w:rsidR="00F83BED">
        <w:t>int</w:t>
      </w:r>
      <w:r>
        <w:t>)</w:t>
      </w:r>
    </w:p>
    <w:p w14:paraId="6DBDBDAF" w14:textId="0A891626" w:rsidR="000841B4" w:rsidRDefault="000841B4" w:rsidP="00943AA1">
      <w:pPr>
        <w:pStyle w:val="Listaszerbekezds"/>
        <w:numPr>
          <w:ilvl w:val="0"/>
          <w:numId w:val="7"/>
        </w:numPr>
      </w:pPr>
      <w:r>
        <w:t>user_id (Foreign Key): A táblát hozzáköti a „user.id” táblához (</w:t>
      </w:r>
      <w:r w:rsidR="00F83BED">
        <w:t>int</w:t>
      </w:r>
      <w:r>
        <w:t>)</w:t>
      </w:r>
    </w:p>
    <w:p w14:paraId="75F99CD3" w14:textId="58886884" w:rsidR="000841B4" w:rsidRDefault="0003471D" w:rsidP="00943AA1">
      <w:pPr>
        <w:pStyle w:val="Cmsor2"/>
        <w:numPr>
          <w:ilvl w:val="1"/>
          <w:numId w:val="3"/>
        </w:numPr>
        <w:tabs>
          <w:tab w:val="left" w:pos="1276"/>
        </w:tabs>
      </w:pPr>
      <w:r>
        <w:lastRenderedPageBreak/>
        <w:t xml:space="preserve"> </w:t>
      </w:r>
      <w:bookmarkStart w:id="5" w:name="_Toc242185728"/>
      <w:r w:rsidR="000841B4">
        <w:t>cities</w:t>
      </w:r>
      <w:bookmarkEnd w:id="5"/>
    </w:p>
    <w:p w14:paraId="57A210A7" w14:textId="3F844485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 város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7F65BC0B" w14:textId="48236B26" w:rsidR="000841B4" w:rsidRDefault="000841B4" w:rsidP="00943AA1">
      <w:pPr>
        <w:pStyle w:val="Listaszerbekezds"/>
        <w:numPr>
          <w:ilvl w:val="0"/>
          <w:numId w:val="7"/>
        </w:numPr>
      </w:pPr>
      <w:r>
        <w:t>name: A város neve (varchar(255))</w:t>
      </w:r>
    </w:p>
    <w:p w14:paraId="4736B199" w14:textId="367AE432" w:rsidR="000841B4" w:rsidRDefault="00F83BED" w:rsidP="00943AA1">
      <w:pPr>
        <w:pStyle w:val="Listaszerbekezds"/>
        <w:numPr>
          <w:ilvl w:val="0"/>
          <w:numId w:val="7"/>
        </w:numPr>
      </w:pPr>
      <w:r>
        <w:t>zip_</w:t>
      </w:r>
      <w:r w:rsidR="000841B4">
        <w:t>code: A város irányítószáma (</w:t>
      </w:r>
      <w:r>
        <w:t>int</w:t>
      </w:r>
      <w:r w:rsidR="000841B4">
        <w:t>)</w:t>
      </w:r>
    </w:p>
    <w:p w14:paraId="541D7D70" w14:textId="6165B09E" w:rsidR="000841B4" w:rsidRPr="000841B4" w:rsidRDefault="0003471D" w:rsidP="00943AA1">
      <w:pPr>
        <w:pStyle w:val="Cmsor2"/>
        <w:numPr>
          <w:ilvl w:val="1"/>
          <w:numId w:val="3"/>
        </w:numPr>
        <w:tabs>
          <w:tab w:val="left" w:pos="1276"/>
        </w:tabs>
      </w:pPr>
      <w:r>
        <w:t xml:space="preserve"> </w:t>
      </w:r>
      <w:bookmarkStart w:id="6" w:name="_Toc242185729"/>
      <w:r w:rsidR="000841B4">
        <w:t>categories</w:t>
      </w:r>
      <w:bookmarkEnd w:id="6"/>
    </w:p>
    <w:p w14:paraId="20C36747" w14:textId="1ACE51B6" w:rsidR="000841B4" w:rsidRDefault="000841B4" w:rsidP="00943AA1">
      <w:pPr>
        <w:pStyle w:val="Listaszerbekezds"/>
        <w:numPr>
          <w:ilvl w:val="0"/>
          <w:numId w:val="7"/>
        </w:numPr>
      </w:pPr>
      <w:r>
        <w:t xml:space="preserve">id (Primary Key): A kategória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66DCF4F1" w14:textId="6B60F566" w:rsidR="000841B4" w:rsidRDefault="000841B4" w:rsidP="00943AA1">
      <w:pPr>
        <w:pStyle w:val="Listaszerbekezds"/>
        <w:numPr>
          <w:ilvl w:val="0"/>
          <w:numId w:val="7"/>
        </w:numPr>
      </w:pPr>
      <w:r>
        <w:t>name: A kategória neve (varchar(255))</w:t>
      </w:r>
    </w:p>
    <w:p w14:paraId="4FC8D3FA" w14:textId="1535979C" w:rsidR="000841B4" w:rsidRDefault="0003471D" w:rsidP="00943AA1">
      <w:pPr>
        <w:pStyle w:val="Cmsor2"/>
        <w:numPr>
          <w:ilvl w:val="1"/>
          <w:numId w:val="3"/>
        </w:numPr>
        <w:tabs>
          <w:tab w:val="left" w:pos="1276"/>
        </w:tabs>
      </w:pPr>
      <w:r>
        <w:t xml:space="preserve"> </w:t>
      </w:r>
      <w:bookmarkStart w:id="7" w:name="_Toc242185730"/>
      <w:r w:rsidR="000841B4">
        <w:t>mcategory</w:t>
      </w:r>
      <w:bookmarkEnd w:id="7"/>
    </w:p>
    <w:p w14:paraId="35FF6C1C" w14:textId="77777777" w:rsidR="000841B4" w:rsidRDefault="000841B4" w:rsidP="000841B4">
      <w:pPr>
        <w:ind w:left="708"/>
      </w:pPr>
      <w:r>
        <w:t>(A „</w:t>
      </w:r>
      <w:proofErr w:type="spellStart"/>
      <w:r>
        <w:t>categories</w:t>
      </w:r>
      <w:proofErr w:type="spellEnd"/>
      <w:r>
        <w:t>” táblát hozzáköti az „</w:t>
      </w:r>
      <w:proofErr w:type="spellStart"/>
      <w:r>
        <w:t>events</w:t>
      </w:r>
      <w:proofErr w:type="spellEnd"/>
      <w:r>
        <w:t>” táblához ezáltal lehetővé teszi a kategóriás szűrést az oldalon)</w:t>
      </w:r>
    </w:p>
    <w:p w14:paraId="22E34FF5" w14:textId="41145E0E" w:rsidR="000841B4" w:rsidRDefault="000841B4" w:rsidP="00943AA1">
      <w:pPr>
        <w:pStyle w:val="Listaszerbekezds"/>
        <w:numPr>
          <w:ilvl w:val="0"/>
          <w:numId w:val="6"/>
        </w:numPr>
      </w:pPr>
      <w:r>
        <w:t xml:space="preserve">id (Primary Key): A kategória </w:t>
      </w:r>
      <w:r w:rsidR="00F83BED">
        <w:t>automatikusan hozzárendelt</w:t>
      </w:r>
      <w:r>
        <w:t xml:space="preserve"> azonosítója (</w:t>
      </w:r>
      <w:r w:rsidR="00F83BED">
        <w:t>int</w:t>
      </w:r>
      <w:r>
        <w:t>)</w:t>
      </w:r>
    </w:p>
    <w:p w14:paraId="057F1F0F" w14:textId="34B31A18" w:rsidR="000841B4" w:rsidRDefault="000841B4" w:rsidP="00943AA1">
      <w:pPr>
        <w:pStyle w:val="Listaszerbekezds"/>
        <w:numPr>
          <w:ilvl w:val="0"/>
          <w:numId w:val="6"/>
        </w:numPr>
      </w:pPr>
      <w:r>
        <w:t>category_id(Foreign Key): A táblát ho</w:t>
      </w:r>
      <w:r w:rsidR="002E58D7">
        <w:t>zz</w:t>
      </w:r>
      <w:r>
        <w:t>áköti az „</w:t>
      </w:r>
      <w:r w:rsidR="002E58D7">
        <w:t>categories</w:t>
      </w:r>
      <w:r>
        <w:t>.id” táblához (</w:t>
      </w:r>
      <w:r w:rsidR="00F83BED">
        <w:t>int</w:t>
      </w:r>
      <w:r>
        <w:t>)</w:t>
      </w:r>
    </w:p>
    <w:p w14:paraId="16547B6A" w14:textId="54DB227C" w:rsidR="000841B4" w:rsidRDefault="002E58D7" w:rsidP="00943AA1">
      <w:pPr>
        <w:pStyle w:val="Listaszerbekezds"/>
        <w:numPr>
          <w:ilvl w:val="0"/>
          <w:numId w:val="6"/>
        </w:numPr>
      </w:pPr>
      <w:r>
        <w:t>events</w:t>
      </w:r>
      <w:r w:rsidR="000841B4">
        <w:t>_id (Foreign Key): A táblát hozzáköti a „</w:t>
      </w:r>
      <w:r>
        <w:t>events</w:t>
      </w:r>
      <w:r w:rsidR="000841B4">
        <w:t>.id” táblához (</w:t>
      </w:r>
      <w:r w:rsidR="00F83BED">
        <w:t>int</w:t>
      </w:r>
      <w:r w:rsidR="000841B4">
        <w:t>)</w:t>
      </w:r>
    </w:p>
    <w:p w14:paraId="7D348A69" w14:textId="54DC133B" w:rsidR="0003471D" w:rsidRDefault="000841B4" w:rsidP="0003471D">
      <w:pPr>
        <w:pStyle w:val="Cmsor1"/>
      </w:pPr>
      <w:bookmarkStart w:id="8" w:name="_Toc242185731"/>
      <w:r w:rsidRPr="008365C7">
        <w:lastRenderedPageBreak/>
        <w:t>Táblák közötti kapcsolatok</w:t>
      </w:r>
      <w:bookmarkEnd w:id="8"/>
    </w:p>
    <w:p w14:paraId="44A05B98" w14:textId="77777777" w:rsidR="00E77453" w:rsidRDefault="00E77453" w:rsidP="00E77453">
      <w:pPr>
        <w:pStyle w:val="Cmsor2"/>
        <w:numPr>
          <w:ilvl w:val="0"/>
          <w:numId w:val="0"/>
        </w:numPr>
        <w:ind w:left="1191" w:hanging="482"/>
      </w:pPr>
      <w:bookmarkStart w:id="9" w:name="_Toc242185732"/>
      <w:r>
        <w:t>2.1</w:t>
      </w:r>
      <w:r>
        <w:tab/>
      </w:r>
      <w:r w:rsidRPr="0003471D">
        <w:t>user</w:t>
      </w:r>
      <w:bookmarkEnd w:id="9"/>
    </w:p>
    <w:p w14:paraId="56E6A5A4" w14:textId="08691304" w:rsidR="00E77453" w:rsidRDefault="00E77453" w:rsidP="00E77453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696D7318" w14:textId="2DA7B213" w:rsidR="00E77453" w:rsidRDefault="00E77453" w:rsidP="00E77453">
      <w:pPr>
        <w:ind w:left="708"/>
      </w:pPr>
      <w:r>
        <w:t>Kapcsolatok:</w:t>
      </w:r>
    </w:p>
    <w:p w14:paraId="26E55CDA" w14:textId="35AC723F" w:rsidR="00E77453" w:rsidRDefault="00E77453" w:rsidP="00943AA1">
      <w:pPr>
        <w:pStyle w:val="Listaszerbekezds"/>
        <w:numPr>
          <w:ilvl w:val="0"/>
          <w:numId w:val="5"/>
        </w:numPr>
      </w:pPr>
      <w:r>
        <w:t xml:space="preserve">user.id </w:t>
      </w:r>
      <w:r>
        <w:sym w:font="Wingdings" w:char="F0E0"/>
      </w:r>
      <w:r w:rsidR="00CC72C8">
        <w:t xml:space="preserve"> </w:t>
      </w:r>
      <w:r>
        <w:t>application.user_id</w:t>
      </w:r>
      <w:r w:rsidR="00655886">
        <w:t xml:space="preserve"> (1:N)</w:t>
      </w:r>
    </w:p>
    <w:p w14:paraId="4827D7B5" w14:textId="2BCDE0DA" w:rsidR="00E77453" w:rsidRDefault="00E77453" w:rsidP="00943AA1">
      <w:pPr>
        <w:pStyle w:val="Listaszerbekezds"/>
        <w:numPr>
          <w:ilvl w:val="0"/>
          <w:numId w:val="5"/>
        </w:numPr>
      </w:pPr>
      <w:r>
        <w:t xml:space="preserve">user.id </w:t>
      </w:r>
      <w:r>
        <w:sym w:font="Wingdings" w:char="F0E0"/>
      </w:r>
      <w:r w:rsidR="00CC72C8">
        <w:t xml:space="preserve"> </w:t>
      </w:r>
      <w:r>
        <w:t>favorites.user_id</w:t>
      </w:r>
      <w:r w:rsidR="00655886">
        <w:t xml:space="preserve"> (1:N)</w:t>
      </w:r>
    </w:p>
    <w:p w14:paraId="3B8B23A7" w14:textId="463C6407" w:rsidR="00E77453" w:rsidRDefault="00E77453" w:rsidP="00943AA1">
      <w:pPr>
        <w:pStyle w:val="Listaszerbekezds"/>
        <w:numPr>
          <w:ilvl w:val="0"/>
          <w:numId w:val="5"/>
        </w:numPr>
      </w:pPr>
      <w:r>
        <w:t xml:space="preserve">user.id </w:t>
      </w:r>
      <w:r>
        <w:sym w:font="Wingdings" w:char="F0E0"/>
      </w:r>
      <w:r w:rsidR="00CC72C8">
        <w:t xml:space="preserve"> </w:t>
      </w:r>
      <w:r>
        <w:t>publisher.user_id</w:t>
      </w:r>
      <w:r w:rsidR="00655886">
        <w:t xml:space="preserve"> (1:N)</w:t>
      </w:r>
    </w:p>
    <w:p w14:paraId="15D64553" w14:textId="0319AC38" w:rsidR="0090649E" w:rsidRDefault="0090649E" w:rsidP="00943AA1">
      <w:pPr>
        <w:pStyle w:val="Listaszerbekezds"/>
        <w:numPr>
          <w:ilvl w:val="0"/>
          <w:numId w:val="5"/>
        </w:numPr>
      </w:pPr>
      <w:r>
        <w:t xml:space="preserve">user.id </w:t>
      </w:r>
      <w:r>
        <w:sym w:font="Wingdings" w:char="F0E0"/>
      </w:r>
      <w:r>
        <w:t xml:space="preserve"> event.publisher_id (1:1)</w:t>
      </w:r>
    </w:p>
    <w:p w14:paraId="4FCA9EF6" w14:textId="1E071682" w:rsidR="00E77453" w:rsidRDefault="00E77453" w:rsidP="00E77453">
      <w:pPr>
        <w:pStyle w:val="Cmsor2"/>
        <w:numPr>
          <w:ilvl w:val="0"/>
          <w:numId w:val="0"/>
        </w:numPr>
        <w:ind w:left="1191" w:hanging="482"/>
      </w:pPr>
      <w:bookmarkStart w:id="10" w:name="_Toc242185733"/>
      <w:r>
        <w:t>2.2</w:t>
      </w:r>
      <w:r>
        <w:tab/>
        <w:t>events</w:t>
      </w:r>
      <w:bookmarkEnd w:id="10"/>
    </w:p>
    <w:p w14:paraId="2B412A9F" w14:textId="425E286F" w:rsidR="00E77453" w:rsidRDefault="00E77453" w:rsidP="00E77453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7E0CD4C6" w14:textId="1DB041B1" w:rsidR="00E77453" w:rsidRDefault="00E77453" w:rsidP="00E77453">
      <w:pPr>
        <w:ind w:left="708"/>
      </w:pPr>
      <w:r>
        <w:t>Kapcsolatok:</w:t>
      </w:r>
    </w:p>
    <w:p w14:paraId="4D4BA6EA" w14:textId="5CC204B5" w:rsidR="00E77453" w:rsidRDefault="00CC72C8" w:rsidP="00943AA1">
      <w:pPr>
        <w:pStyle w:val="Listaszerbekezds"/>
        <w:numPr>
          <w:ilvl w:val="0"/>
          <w:numId w:val="5"/>
        </w:numPr>
      </w:pPr>
      <w:r>
        <w:t>events</w:t>
      </w:r>
      <w:r w:rsidR="00E77453">
        <w:t xml:space="preserve">.id </w:t>
      </w:r>
      <w:r w:rsidR="00E77453">
        <w:sym w:font="Wingdings" w:char="F0E0"/>
      </w:r>
      <w:r>
        <w:t xml:space="preserve"> </w:t>
      </w:r>
      <w:r w:rsidR="00E77453">
        <w:t>application.</w:t>
      </w:r>
      <w:r>
        <w:t>event</w:t>
      </w:r>
      <w:r w:rsidR="00E77453">
        <w:t>_id</w:t>
      </w:r>
      <w:r w:rsidR="00655886">
        <w:t xml:space="preserve"> (1:N)</w:t>
      </w:r>
    </w:p>
    <w:p w14:paraId="6A4F49EE" w14:textId="797CFD1F" w:rsidR="00E77453" w:rsidRDefault="00CC72C8" w:rsidP="00943AA1">
      <w:pPr>
        <w:pStyle w:val="Listaszerbekezds"/>
        <w:numPr>
          <w:ilvl w:val="0"/>
          <w:numId w:val="5"/>
        </w:numPr>
      </w:pPr>
      <w:r>
        <w:t>events</w:t>
      </w:r>
      <w:r w:rsidR="00E77453">
        <w:t xml:space="preserve">.id </w:t>
      </w:r>
      <w:r w:rsidR="00E77453">
        <w:sym w:font="Wingdings" w:char="F0E0"/>
      </w:r>
      <w:r>
        <w:t xml:space="preserve"> </w:t>
      </w:r>
      <w:r w:rsidR="00E77453">
        <w:t>favorites.</w:t>
      </w:r>
      <w:r>
        <w:t>event</w:t>
      </w:r>
      <w:r w:rsidR="00E77453">
        <w:t>_id</w:t>
      </w:r>
      <w:r w:rsidR="00655886">
        <w:t xml:space="preserve"> (1:N)</w:t>
      </w:r>
    </w:p>
    <w:p w14:paraId="7ED41104" w14:textId="7CDCF25E" w:rsidR="00E77453" w:rsidRDefault="00CC72C8" w:rsidP="00943AA1">
      <w:pPr>
        <w:pStyle w:val="Listaszerbekezds"/>
        <w:numPr>
          <w:ilvl w:val="0"/>
          <w:numId w:val="5"/>
        </w:numPr>
      </w:pPr>
      <w:r>
        <w:t>events</w:t>
      </w:r>
      <w:r w:rsidR="00E77453">
        <w:t xml:space="preserve">.id </w:t>
      </w:r>
      <w:r w:rsidR="00E77453">
        <w:sym w:font="Wingdings" w:char="F0E0"/>
      </w:r>
      <w:r>
        <w:t xml:space="preserve"> </w:t>
      </w:r>
      <w:r w:rsidR="00E77453">
        <w:t>publisher.</w:t>
      </w:r>
      <w:r>
        <w:t>event</w:t>
      </w:r>
      <w:r w:rsidR="00E77453">
        <w:t>_id</w:t>
      </w:r>
      <w:r w:rsidR="00655886">
        <w:t xml:space="preserve"> (1:N)</w:t>
      </w:r>
    </w:p>
    <w:p w14:paraId="3DE8FBE6" w14:textId="0AF08EA7" w:rsidR="004810D1" w:rsidRDefault="004810D1" w:rsidP="00943AA1">
      <w:pPr>
        <w:pStyle w:val="Listaszerbekezds"/>
        <w:numPr>
          <w:ilvl w:val="0"/>
          <w:numId w:val="5"/>
        </w:numPr>
      </w:pPr>
      <w:r>
        <w:t xml:space="preserve">events.id </w:t>
      </w:r>
      <w:r>
        <w:sym w:font="Wingdings" w:char="F0E0"/>
      </w:r>
      <w:r>
        <w:t xml:space="preserve"> mcategories.event_id</w:t>
      </w:r>
      <w:r w:rsidR="00655886">
        <w:t xml:space="preserve"> (1:N)</w:t>
      </w:r>
    </w:p>
    <w:p w14:paraId="499D59E3" w14:textId="55FF5C85" w:rsidR="0090649E" w:rsidRDefault="0090649E" w:rsidP="00943AA1">
      <w:pPr>
        <w:pStyle w:val="Listaszerbekezds"/>
        <w:numPr>
          <w:ilvl w:val="0"/>
          <w:numId w:val="5"/>
        </w:numPr>
      </w:pPr>
      <w:r>
        <w:t xml:space="preserve">events.publisher_id </w:t>
      </w:r>
      <w:r>
        <w:sym w:font="Wingdings" w:char="F0E0"/>
      </w:r>
      <w:r>
        <w:t xml:space="preserve"> user.id (1:1)</w:t>
      </w:r>
    </w:p>
    <w:p w14:paraId="16D78154" w14:textId="01F1BA43" w:rsidR="00CC72C8" w:rsidRDefault="00CC72C8" w:rsidP="00943AA1">
      <w:pPr>
        <w:pStyle w:val="Listaszerbekezds"/>
        <w:numPr>
          <w:ilvl w:val="0"/>
          <w:numId w:val="5"/>
        </w:numPr>
      </w:pPr>
      <w:r>
        <w:t xml:space="preserve">events.city_id </w:t>
      </w:r>
      <w:r>
        <w:sym w:font="Wingdings" w:char="F0E0"/>
      </w:r>
      <w:r>
        <w:t xml:space="preserve"> cities.id</w:t>
      </w:r>
      <w:r w:rsidR="00655886">
        <w:t xml:space="preserve"> (N:1)</w:t>
      </w:r>
    </w:p>
    <w:p w14:paraId="289DB353" w14:textId="50B059D6" w:rsidR="00E77453" w:rsidRDefault="00E77453" w:rsidP="00E77453">
      <w:pPr>
        <w:pStyle w:val="Cmsor2"/>
        <w:numPr>
          <w:ilvl w:val="0"/>
          <w:numId w:val="0"/>
        </w:numPr>
        <w:ind w:left="1191" w:hanging="482"/>
      </w:pPr>
      <w:bookmarkStart w:id="11" w:name="_Toc242185734"/>
      <w:r>
        <w:t>2.3</w:t>
      </w:r>
      <w:r>
        <w:tab/>
      </w:r>
      <w:r w:rsidR="00CC72C8">
        <w:t>favorites</w:t>
      </w:r>
      <w:bookmarkEnd w:id="11"/>
    </w:p>
    <w:p w14:paraId="44F54E25" w14:textId="4EE856EF" w:rsidR="00E77453" w:rsidRDefault="00E77453" w:rsidP="00E77453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1C4AF276" w14:textId="25B96AFC" w:rsidR="00E77453" w:rsidRDefault="00E77453" w:rsidP="00CC72C8">
      <w:pPr>
        <w:ind w:left="708"/>
      </w:pPr>
      <w:r>
        <w:t>Kapcsolatok:</w:t>
      </w:r>
    </w:p>
    <w:p w14:paraId="024458DC" w14:textId="20B60530" w:rsidR="00E77453" w:rsidRDefault="00E77453" w:rsidP="00943AA1">
      <w:pPr>
        <w:pStyle w:val="Listaszerbekezds"/>
        <w:numPr>
          <w:ilvl w:val="0"/>
          <w:numId w:val="5"/>
        </w:numPr>
      </w:pPr>
      <w:r>
        <w:t>favorites.</w:t>
      </w:r>
      <w:r w:rsidR="00CC72C8">
        <w:t>event</w:t>
      </w:r>
      <w:r>
        <w:t>_id</w:t>
      </w:r>
      <w:r w:rsidR="00CC72C8">
        <w:t xml:space="preserve"> </w:t>
      </w:r>
      <w:r w:rsidR="00CC72C8">
        <w:sym w:font="Wingdings" w:char="F0E0"/>
      </w:r>
      <w:r w:rsidR="00CC72C8">
        <w:t xml:space="preserve"> event</w:t>
      </w:r>
      <w:r w:rsidR="00655886">
        <w:t>.id  (N:1)</w:t>
      </w:r>
    </w:p>
    <w:p w14:paraId="662ACC27" w14:textId="45767ACE" w:rsidR="004810D1" w:rsidRDefault="00CC72C8" w:rsidP="00943AA1">
      <w:pPr>
        <w:pStyle w:val="Listaszerbekezds"/>
        <w:numPr>
          <w:ilvl w:val="0"/>
          <w:numId w:val="5"/>
        </w:numPr>
      </w:pPr>
      <w:r>
        <w:t xml:space="preserve">favorites.user_id </w:t>
      </w:r>
      <w:r>
        <w:sym w:font="Wingdings" w:char="F0E0"/>
      </w:r>
      <w:r>
        <w:t xml:space="preserve"> user.id</w:t>
      </w:r>
      <w:r w:rsidR="00655886">
        <w:t xml:space="preserve">  (N:1)</w:t>
      </w:r>
    </w:p>
    <w:p w14:paraId="5AE9DF3C" w14:textId="7D45FDA3" w:rsidR="004810D1" w:rsidRDefault="004810D1" w:rsidP="004810D1">
      <w:pPr>
        <w:pStyle w:val="Cmsor2"/>
        <w:numPr>
          <w:ilvl w:val="0"/>
          <w:numId w:val="0"/>
        </w:numPr>
        <w:ind w:left="1191" w:hanging="482"/>
      </w:pPr>
      <w:bookmarkStart w:id="12" w:name="_Toc242185735"/>
      <w:r>
        <w:t>2.</w:t>
      </w:r>
      <w:r w:rsidR="00F83BED">
        <w:t>4</w:t>
      </w:r>
      <w:r>
        <w:tab/>
        <w:t>application</w:t>
      </w:r>
      <w:bookmarkEnd w:id="12"/>
    </w:p>
    <w:p w14:paraId="5925D8D6" w14:textId="2A79DCDF" w:rsidR="004810D1" w:rsidRDefault="004810D1" w:rsidP="004810D1">
      <w:pPr>
        <w:ind w:left="708"/>
      </w:pPr>
      <w:proofErr w:type="spellStart"/>
      <w:r>
        <w:t>id</w:t>
      </w:r>
      <w:proofErr w:type="spellEnd"/>
      <w:r>
        <w:t xml:space="preserve">: </w:t>
      </w:r>
    </w:p>
    <w:p w14:paraId="1BFC73FE" w14:textId="77777777" w:rsidR="004810D1" w:rsidRDefault="004810D1" w:rsidP="004810D1">
      <w:pPr>
        <w:ind w:left="708"/>
      </w:pPr>
      <w:r>
        <w:t>Kapcsolatok:</w:t>
      </w:r>
    </w:p>
    <w:p w14:paraId="3EFAA07B" w14:textId="1AE03CC5" w:rsidR="004810D1" w:rsidRDefault="004810D1" w:rsidP="00943AA1">
      <w:pPr>
        <w:pStyle w:val="Listaszerbekezds"/>
        <w:numPr>
          <w:ilvl w:val="0"/>
          <w:numId w:val="5"/>
        </w:numPr>
      </w:pPr>
      <w:r>
        <w:t xml:space="preserve">application.event_id </w:t>
      </w:r>
      <w:r>
        <w:sym w:font="Wingdings" w:char="F0E0"/>
      </w:r>
      <w:r>
        <w:t xml:space="preserve"> event.id</w:t>
      </w:r>
      <w:r w:rsidR="00655886">
        <w:t xml:space="preserve"> (N:1)</w:t>
      </w:r>
    </w:p>
    <w:p w14:paraId="2FEB53EB" w14:textId="12EF6C66" w:rsidR="00F83BED" w:rsidRDefault="004810D1" w:rsidP="00943AA1">
      <w:pPr>
        <w:pStyle w:val="Listaszerbekezds"/>
        <w:numPr>
          <w:ilvl w:val="0"/>
          <w:numId w:val="5"/>
        </w:numPr>
      </w:pPr>
      <w:r>
        <w:t xml:space="preserve">application.user_id </w:t>
      </w:r>
      <w:r>
        <w:sym w:font="Wingdings" w:char="F0E0"/>
      </w:r>
      <w:r>
        <w:t xml:space="preserve"> user.id</w:t>
      </w:r>
      <w:r w:rsidR="00655886">
        <w:t xml:space="preserve"> (N:1)</w:t>
      </w:r>
    </w:p>
    <w:p w14:paraId="01396BF6" w14:textId="7C6B85A8" w:rsidR="004810D1" w:rsidRDefault="00F83BED" w:rsidP="00F83BED">
      <w:pPr>
        <w:jc w:val="left"/>
        <w:rPr>
          <w:noProof/>
        </w:rPr>
      </w:pPr>
      <w:r>
        <w:br w:type="page"/>
      </w:r>
    </w:p>
    <w:p w14:paraId="71909457" w14:textId="4FD9C19E" w:rsidR="004810D1" w:rsidRDefault="004810D1" w:rsidP="004810D1">
      <w:pPr>
        <w:pStyle w:val="Cmsor2"/>
        <w:numPr>
          <w:ilvl w:val="0"/>
          <w:numId w:val="0"/>
        </w:numPr>
        <w:ind w:left="1191" w:hanging="482"/>
      </w:pPr>
      <w:bookmarkStart w:id="13" w:name="_Toc242185736"/>
      <w:r>
        <w:lastRenderedPageBreak/>
        <w:t>2.</w:t>
      </w:r>
      <w:r w:rsidR="00F83BED">
        <w:t>5</w:t>
      </w:r>
      <w:r>
        <w:tab/>
        <w:t>cities</w:t>
      </w:r>
      <w:bookmarkEnd w:id="13"/>
    </w:p>
    <w:p w14:paraId="5297B275" w14:textId="6C91CD9A" w:rsidR="004810D1" w:rsidRDefault="004810D1" w:rsidP="004810D1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20A61F3A" w14:textId="77777777" w:rsidR="004810D1" w:rsidRDefault="004810D1" w:rsidP="004810D1">
      <w:pPr>
        <w:ind w:left="708"/>
      </w:pPr>
      <w:r>
        <w:t>Kapcsolatok:</w:t>
      </w:r>
    </w:p>
    <w:p w14:paraId="2008BD0E" w14:textId="76CEBC05" w:rsidR="004810D1" w:rsidRDefault="004810D1" w:rsidP="00943AA1">
      <w:pPr>
        <w:pStyle w:val="Listaszerbekezds"/>
        <w:numPr>
          <w:ilvl w:val="0"/>
          <w:numId w:val="5"/>
        </w:numPr>
      </w:pPr>
      <w:r>
        <w:t>cities.id</w:t>
      </w:r>
      <w:r>
        <w:sym w:font="Wingdings" w:char="F0E0"/>
      </w:r>
      <w:r>
        <w:t xml:space="preserve"> event.city_id</w:t>
      </w:r>
      <w:r w:rsidR="00655886">
        <w:t xml:space="preserve"> (1:N)</w:t>
      </w:r>
    </w:p>
    <w:p w14:paraId="3EB72C6B" w14:textId="707AC751" w:rsidR="004810D1" w:rsidRDefault="004810D1" w:rsidP="004810D1">
      <w:pPr>
        <w:pStyle w:val="Cmsor2"/>
        <w:numPr>
          <w:ilvl w:val="0"/>
          <w:numId w:val="0"/>
        </w:numPr>
        <w:ind w:left="1191" w:hanging="482"/>
      </w:pPr>
      <w:bookmarkStart w:id="14" w:name="_Toc242185737"/>
      <w:r>
        <w:t>2.</w:t>
      </w:r>
      <w:r w:rsidR="00F83BED">
        <w:t>6</w:t>
      </w:r>
      <w:r>
        <w:tab/>
        <w:t>categories</w:t>
      </w:r>
      <w:bookmarkEnd w:id="14"/>
    </w:p>
    <w:p w14:paraId="142FCB88" w14:textId="234FD226" w:rsidR="004810D1" w:rsidRDefault="004810D1" w:rsidP="004810D1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089FDEE6" w14:textId="77777777" w:rsidR="004810D1" w:rsidRDefault="004810D1" w:rsidP="004810D1">
      <w:pPr>
        <w:ind w:left="708"/>
      </w:pPr>
      <w:r>
        <w:t>Kapcsolatok:</w:t>
      </w:r>
    </w:p>
    <w:p w14:paraId="7836E3C2" w14:textId="257C1B38" w:rsidR="004810D1" w:rsidRDefault="004810D1" w:rsidP="00943AA1">
      <w:pPr>
        <w:pStyle w:val="Listaszerbekezds"/>
        <w:numPr>
          <w:ilvl w:val="0"/>
          <w:numId w:val="5"/>
        </w:numPr>
      </w:pPr>
      <w:r>
        <w:t xml:space="preserve">categories.id </w:t>
      </w:r>
      <w:r>
        <w:sym w:font="Wingdings" w:char="F0E0"/>
      </w:r>
      <w:r>
        <w:t xml:space="preserve"> mcategories.category_id</w:t>
      </w:r>
      <w:r w:rsidR="00655886">
        <w:t xml:space="preserve"> (1:N)</w:t>
      </w:r>
    </w:p>
    <w:p w14:paraId="7EECFCD1" w14:textId="191272F8" w:rsidR="004810D1" w:rsidRDefault="004810D1" w:rsidP="004810D1">
      <w:pPr>
        <w:pStyle w:val="Cmsor2"/>
        <w:numPr>
          <w:ilvl w:val="0"/>
          <w:numId w:val="0"/>
        </w:numPr>
        <w:ind w:left="1191" w:hanging="482"/>
      </w:pPr>
      <w:bookmarkStart w:id="15" w:name="_Toc242185738"/>
      <w:r>
        <w:t>2.</w:t>
      </w:r>
      <w:r w:rsidR="00F83BED">
        <w:t>7</w:t>
      </w:r>
      <w:r>
        <w:tab/>
        <w:t>mcategories</w:t>
      </w:r>
      <w:bookmarkEnd w:id="15"/>
    </w:p>
    <w:p w14:paraId="64ABE385" w14:textId="04BEA933" w:rsidR="004810D1" w:rsidRDefault="004810D1" w:rsidP="004810D1">
      <w:pPr>
        <w:ind w:left="708"/>
      </w:pPr>
      <w:proofErr w:type="spellStart"/>
      <w:r>
        <w:t>id</w:t>
      </w:r>
      <w:proofErr w:type="spellEnd"/>
      <w:r>
        <w:t xml:space="preserve">: </w:t>
      </w:r>
      <w:proofErr w:type="spellStart"/>
      <w:r w:rsidR="00536ED9">
        <w:t>Primary</w:t>
      </w:r>
      <w:proofErr w:type="spellEnd"/>
      <w:r w:rsidR="00536ED9">
        <w:t xml:space="preserve"> Key</w:t>
      </w:r>
    </w:p>
    <w:p w14:paraId="3144606D" w14:textId="77777777" w:rsidR="004810D1" w:rsidRDefault="004810D1" w:rsidP="004810D1">
      <w:pPr>
        <w:ind w:left="708"/>
      </w:pPr>
      <w:r>
        <w:t>Kapcsolatok:</w:t>
      </w:r>
    </w:p>
    <w:p w14:paraId="2733F9C9" w14:textId="349DF4FE" w:rsidR="004810D1" w:rsidRDefault="004810D1" w:rsidP="00943AA1">
      <w:pPr>
        <w:pStyle w:val="Listaszerbekezds"/>
        <w:numPr>
          <w:ilvl w:val="0"/>
          <w:numId w:val="5"/>
        </w:numPr>
      </w:pPr>
      <w:r>
        <w:t xml:space="preserve">mcategories.event_id </w:t>
      </w:r>
      <w:r>
        <w:sym w:font="Wingdings" w:char="F0E0"/>
      </w:r>
      <w:r>
        <w:t xml:space="preserve"> event.id</w:t>
      </w:r>
      <w:r w:rsidR="00655886">
        <w:t xml:space="preserve"> (N:1)</w:t>
      </w:r>
    </w:p>
    <w:p w14:paraId="2132B23B" w14:textId="672CB4BA" w:rsidR="004810D1" w:rsidRDefault="004810D1" w:rsidP="00943AA1">
      <w:pPr>
        <w:pStyle w:val="Listaszerbekezds"/>
        <w:numPr>
          <w:ilvl w:val="0"/>
          <w:numId w:val="5"/>
        </w:numPr>
      </w:pPr>
      <w:r>
        <w:t xml:space="preserve">mcategories.category_id </w:t>
      </w:r>
      <w:r>
        <w:sym w:font="Wingdings" w:char="F0E0"/>
      </w:r>
      <w:r>
        <w:t>categories.id</w:t>
      </w:r>
      <w:r w:rsidR="00655886">
        <w:t xml:space="preserve"> (N:1)</w:t>
      </w:r>
    </w:p>
    <w:p w14:paraId="393FAEEA" w14:textId="14E6AFCB" w:rsidR="004810D1" w:rsidRDefault="004810D1" w:rsidP="004810D1">
      <w:pPr>
        <w:pStyle w:val="Cmsor1"/>
      </w:pPr>
      <w:bookmarkStart w:id="16" w:name="_Toc242185739"/>
      <w:r>
        <w:lastRenderedPageBreak/>
        <w:t>ER diagramm:</w:t>
      </w:r>
      <w:bookmarkEnd w:id="16"/>
    </w:p>
    <w:p w14:paraId="528458B8" w14:textId="1E5A7FC9" w:rsidR="00CC72C8" w:rsidRDefault="00536ED9" w:rsidP="00006B1F">
      <w:r>
        <w:rPr>
          <w:noProof/>
        </w:rPr>
        <w:drawing>
          <wp:inline distT="0" distB="0" distL="0" distR="0" wp14:anchorId="10E50E13" wp14:editId="3E59B064">
            <wp:extent cx="5937250" cy="6102350"/>
            <wp:effectExtent l="0" t="0" r="635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2C8" w:rsidSect="00E77453">
      <w:pgSz w:w="11906" w:h="16838"/>
      <w:pgMar w:top="1736" w:right="1274" w:bottom="1134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2E5D3" w14:textId="77777777" w:rsidR="00B16AC3" w:rsidRDefault="00B16AC3" w:rsidP="007B0D64">
      <w:pPr>
        <w:spacing w:after="0" w:line="240" w:lineRule="auto"/>
      </w:pPr>
      <w:r>
        <w:separator/>
      </w:r>
    </w:p>
  </w:endnote>
  <w:endnote w:type="continuationSeparator" w:id="0">
    <w:p w14:paraId="60E391B8" w14:textId="77777777" w:rsidR="00B16AC3" w:rsidRDefault="00B16AC3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1AD0CD0" w:rsidR="0046589C" w:rsidRPr="002B0B17" w:rsidRDefault="00760051">
            <w:pPr>
              <w:pStyle w:val="llb"/>
              <w:jc w:val="center"/>
            </w:pPr>
            <w:r w:rsidRPr="002B0B17">
              <w:t xml:space="preserve"> </w:t>
            </w:r>
            <w:r w:rsidR="002B0B17" w:rsidRPr="002B0B17">
              <w:fldChar w:fldCharType="begin"/>
            </w:r>
            <w:r w:rsidR="002B0B17" w:rsidRPr="002B0B17">
              <w:instrText>PAGE  \* Arabic  \* MERGEFORMAT</w:instrText>
            </w:r>
            <w:r w:rsidR="002B0B17" w:rsidRPr="002B0B17">
              <w:fldChar w:fldCharType="separate"/>
            </w:r>
            <w:r w:rsidR="002B0B17" w:rsidRPr="002B0B17">
              <w:t>1</w:t>
            </w:r>
            <w:r w:rsidR="002B0B17" w:rsidRPr="002B0B17">
              <w:fldChar w:fldCharType="end"/>
            </w:r>
            <w:r w:rsidR="002B0B17" w:rsidRPr="002B0B17">
              <w:t xml:space="preserve"> / </w:t>
            </w:r>
            <w:r w:rsidR="005E00D8">
              <w:t>6</w:t>
            </w:r>
            <w:r w:rsidR="002B0B17" w:rsidRPr="002B0B17">
              <w:t xml:space="preserve">. </w:t>
            </w:r>
            <w:r w:rsidR="0046589C" w:rsidRPr="002B0B17">
              <w:t>oldal</w:t>
            </w:r>
          </w:p>
        </w:sdtContent>
      </w:sdt>
    </w:sdtContent>
  </w:sdt>
  <w:p w14:paraId="2A057BC5" w14:textId="77777777" w:rsidR="00903412" w:rsidRDefault="00903412" w:rsidP="00E77453">
    <w:pPr>
      <w:pStyle w:val="ll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41636" w14:textId="77777777" w:rsidR="00B16AC3" w:rsidRDefault="00B16AC3" w:rsidP="007B0D64">
      <w:pPr>
        <w:spacing w:after="0" w:line="240" w:lineRule="auto"/>
      </w:pPr>
      <w:r>
        <w:separator/>
      </w:r>
    </w:p>
  </w:footnote>
  <w:footnote w:type="continuationSeparator" w:id="0">
    <w:p w14:paraId="35F57176" w14:textId="77777777" w:rsidR="00B16AC3" w:rsidRDefault="00B16AC3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C33579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5B44"/>
    <w:multiLevelType w:val="hybridMultilevel"/>
    <w:tmpl w:val="FD8A490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4EB5A61"/>
    <w:multiLevelType w:val="hybridMultilevel"/>
    <w:tmpl w:val="F0B0460E"/>
    <w:lvl w:ilvl="0" w:tplc="040E0001">
      <w:start w:val="1"/>
      <w:numFmt w:val="bullet"/>
      <w:lvlText w:val=""/>
      <w:lvlJc w:val="left"/>
      <w:pPr>
        <w:ind w:left="1413" w:hanging="705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A30A6"/>
    <w:multiLevelType w:val="hybridMultilevel"/>
    <w:tmpl w:val="0CA2FEE0"/>
    <w:lvl w:ilvl="0" w:tplc="040E0001">
      <w:start w:val="1"/>
      <w:numFmt w:val="bullet"/>
      <w:lvlText w:val=""/>
      <w:lvlJc w:val="left"/>
      <w:pPr>
        <w:ind w:left="1413" w:hanging="705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1324EE0"/>
    <w:multiLevelType w:val="multilevel"/>
    <w:tmpl w:val="5A44477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5DB3365"/>
    <w:multiLevelType w:val="hybridMultilevel"/>
    <w:tmpl w:val="A9885B50"/>
    <w:lvl w:ilvl="0" w:tplc="CD3C3552">
      <w:start w:val="1"/>
      <w:numFmt w:val="decimal"/>
      <w:pStyle w:val="Cmsor2"/>
      <w:lvlText w:val="1.%1"/>
      <w:lvlJc w:val="left"/>
      <w:pPr>
        <w:ind w:left="142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021BF2"/>
    <w:multiLevelType w:val="hybridMultilevel"/>
    <w:tmpl w:val="5DF4E48E"/>
    <w:lvl w:ilvl="0" w:tplc="A7E6A6C6">
      <w:start w:val="1"/>
      <w:numFmt w:val="decimal"/>
      <w:pStyle w:val="Cmsor1"/>
      <w:lvlText w:val="%1."/>
      <w:lvlJc w:val="left"/>
      <w:pPr>
        <w:ind w:left="717" w:hanging="360"/>
      </w:pPr>
      <w:rPr>
        <w:rFonts w:hint="default"/>
      </w:rPr>
    </w:lvl>
    <w:lvl w:ilvl="1" w:tplc="AA52A092">
      <w:start w:val="1"/>
      <w:numFmt w:val="lowerLetter"/>
      <w:lvlText w:val="%2."/>
      <w:lvlJc w:val="left"/>
      <w:pPr>
        <w:ind w:left="1437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06B1F"/>
    <w:rsid w:val="00016152"/>
    <w:rsid w:val="00027E69"/>
    <w:rsid w:val="00032154"/>
    <w:rsid w:val="0003471D"/>
    <w:rsid w:val="0004023E"/>
    <w:rsid w:val="0004277F"/>
    <w:rsid w:val="000807D7"/>
    <w:rsid w:val="000841B4"/>
    <w:rsid w:val="000A2BEA"/>
    <w:rsid w:val="000C4521"/>
    <w:rsid w:val="000E0A41"/>
    <w:rsid w:val="000F3DCA"/>
    <w:rsid w:val="001022A1"/>
    <w:rsid w:val="00122025"/>
    <w:rsid w:val="00184A48"/>
    <w:rsid w:val="00193A18"/>
    <w:rsid w:val="001C5C8F"/>
    <w:rsid w:val="00237C15"/>
    <w:rsid w:val="0025230E"/>
    <w:rsid w:val="002B0B17"/>
    <w:rsid w:val="002D5D18"/>
    <w:rsid w:val="002E58D7"/>
    <w:rsid w:val="00345DF0"/>
    <w:rsid w:val="00397202"/>
    <w:rsid w:val="003E6690"/>
    <w:rsid w:val="0040317D"/>
    <w:rsid w:val="00406C74"/>
    <w:rsid w:val="0041271C"/>
    <w:rsid w:val="004145E4"/>
    <w:rsid w:val="00417EBC"/>
    <w:rsid w:val="004307A0"/>
    <w:rsid w:val="0045078F"/>
    <w:rsid w:val="0046589C"/>
    <w:rsid w:val="00466C07"/>
    <w:rsid w:val="0047273F"/>
    <w:rsid w:val="004810D1"/>
    <w:rsid w:val="004810EF"/>
    <w:rsid w:val="0049673D"/>
    <w:rsid w:val="004B3D68"/>
    <w:rsid w:val="004E2D75"/>
    <w:rsid w:val="004E50A2"/>
    <w:rsid w:val="004E7F50"/>
    <w:rsid w:val="00536ED9"/>
    <w:rsid w:val="00562278"/>
    <w:rsid w:val="005A339B"/>
    <w:rsid w:val="005B3CB5"/>
    <w:rsid w:val="005D5CE7"/>
    <w:rsid w:val="005E00D8"/>
    <w:rsid w:val="00617F60"/>
    <w:rsid w:val="006221B9"/>
    <w:rsid w:val="00631C0D"/>
    <w:rsid w:val="00635D89"/>
    <w:rsid w:val="00654C40"/>
    <w:rsid w:val="00655886"/>
    <w:rsid w:val="006B7104"/>
    <w:rsid w:val="006D34C3"/>
    <w:rsid w:val="00725D23"/>
    <w:rsid w:val="00737551"/>
    <w:rsid w:val="00760051"/>
    <w:rsid w:val="00787E9B"/>
    <w:rsid w:val="00796217"/>
    <w:rsid w:val="007B0D64"/>
    <w:rsid w:val="0080515A"/>
    <w:rsid w:val="008247A7"/>
    <w:rsid w:val="008365C7"/>
    <w:rsid w:val="008742FC"/>
    <w:rsid w:val="008B7DD4"/>
    <w:rsid w:val="008E2DF1"/>
    <w:rsid w:val="008E3034"/>
    <w:rsid w:val="00903412"/>
    <w:rsid w:val="0090649E"/>
    <w:rsid w:val="00933BD2"/>
    <w:rsid w:val="00943AA1"/>
    <w:rsid w:val="00961537"/>
    <w:rsid w:val="00986E4D"/>
    <w:rsid w:val="009F5C61"/>
    <w:rsid w:val="00A03BE7"/>
    <w:rsid w:val="00A229EC"/>
    <w:rsid w:val="00A52BB0"/>
    <w:rsid w:val="00A55E1C"/>
    <w:rsid w:val="00A57D92"/>
    <w:rsid w:val="00A61E7E"/>
    <w:rsid w:val="00A922BE"/>
    <w:rsid w:val="00AA4035"/>
    <w:rsid w:val="00AB186A"/>
    <w:rsid w:val="00AC56A6"/>
    <w:rsid w:val="00AE0F36"/>
    <w:rsid w:val="00AE5505"/>
    <w:rsid w:val="00B07EF0"/>
    <w:rsid w:val="00B16AC3"/>
    <w:rsid w:val="00B26891"/>
    <w:rsid w:val="00B32FF9"/>
    <w:rsid w:val="00B44D45"/>
    <w:rsid w:val="00C067A1"/>
    <w:rsid w:val="00C630C9"/>
    <w:rsid w:val="00C63AE5"/>
    <w:rsid w:val="00C642BD"/>
    <w:rsid w:val="00C83785"/>
    <w:rsid w:val="00CA780C"/>
    <w:rsid w:val="00CC72C8"/>
    <w:rsid w:val="00D4652A"/>
    <w:rsid w:val="00D6281E"/>
    <w:rsid w:val="00E00CC1"/>
    <w:rsid w:val="00E3663E"/>
    <w:rsid w:val="00E43D5A"/>
    <w:rsid w:val="00E64765"/>
    <w:rsid w:val="00E77453"/>
    <w:rsid w:val="00E91327"/>
    <w:rsid w:val="00EA04B5"/>
    <w:rsid w:val="00EA0A87"/>
    <w:rsid w:val="00EB0EBB"/>
    <w:rsid w:val="00F52CA2"/>
    <w:rsid w:val="00F568C9"/>
    <w:rsid w:val="00F83BED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562278"/>
    <w:pPr>
      <w:keepNext/>
      <w:keepLines/>
      <w:pageBreakBefore/>
      <w:numPr>
        <w:numId w:val="2"/>
      </w:numPr>
      <w:spacing w:before="240" w:after="240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8247A7"/>
    <w:pPr>
      <w:pageBreakBefore w:val="0"/>
      <w:numPr>
        <w:numId w:val="4"/>
      </w:numPr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1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562278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8247A7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7</Pages>
  <Words>581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Tápai-Feró Marcell</cp:lastModifiedBy>
  <cp:revision>28</cp:revision>
  <cp:lastPrinted>2026-09-22T13:10:00Z</cp:lastPrinted>
  <dcterms:created xsi:type="dcterms:W3CDTF">2026-09-22T09:34:00Z</dcterms:created>
  <dcterms:modified xsi:type="dcterms:W3CDTF">2026-10-13T11:19:00Z</dcterms:modified>
</cp:coreProperties>
</file>