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6CB0F931" w:rsidR="0046589C" w:rsidRPr="0046589C" w:rsidRDefault="00212F37" w:rsidP="0046589C">
      <w:pPr>
        <w:pStyle w:val="Alcm"/>
        <w:spacing w:after="1440"/>
      </w:pPr>
      <w:r>
        <w:t>Algoritmus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01B1DEE8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p w14:paraId="317F6B6E" w14:textId="77777777" w:rsidR="002B0B17" w:rsidRDefault="002B0B17" w:rsidP="00E43D5A">
      <w:pPr>
        <w:tabs>
          <w:tab w:val="left" w:pos="1418"/>
        </w:tabs>
        <w:jc w:val="left"/>
        <w:rPr>
          <w:noProof/>
        </w:rPr>
        <w:sectPr w:rsidR="002B0B17" w:rsidSect="00760051">
          <w:headerReference w:type="default" r:id="rId9"/>
          <w:footerReference w:type="default" r:id="rId10"/>
          <w:pgSz w:w="11906" w:h="16838"/>
          <w:pgMar w:top="1736" w:right="1274" w:bottom="1134" w:left="1276" w:header="709" w:footer="709" w:gutter="0"/>
          <w:pgNumType w:start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5D358D8F" w14:textId="77777777" w:rsidR="002B0B17" w:rsidRPr="001C5C8F" w:rsidRDefault="002B0B17" w:rsidP="00562278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2249CAEC" w14:textId="7B5691D5" w:rsidR="00C741BC" w:rsidRDefault="002B0B17">
          <w:pPr>
            <w:pStyle w:val="TJ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90045" w:history="1">
            <w:r w:rsidR="00C741BC" w:rsidRPr="005A6721">
              <w:rPr>
                <w:rStyle w:val="Hiperhivatkozs"/>
                <w:noProof/>
              </w:rPr>
              <w:t>1.</w:t>
            </w:r>
            <w:r w:rsidR="00C741B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C741BC" w:rsidRPr="005A6721">
              <w:rPr>
                <w:rStyle w:val="Hiperhivatkozs"/>
                <w:noProof/>
              </w:rPr>
              <w:t>Registztráció (Register)</w:t>
            </w:r>
            <w:r w:rsidR="00C741BC">
              <w:rPr>
                <w:noProof/>
                <w:webHidden/>
              </w:rPr>
              <w:tab/>
            </w:r>
            <w:r w:rsidR="00C741BC">
              <w:rPr>
                <w:noProof/>
                <w:webHidden/>
              </w:rPr>
              <w:fldChar w:fldCharType="begin"/>
            </w:r>
            <w:r w:rsidR="00C741BC">
              <w:rPr>
                <w:noProof/>
                <w:webHidden/>
              </w:rPr>
              <w:instrText xml:space="preserve"> PAGEREF _Toc243390045 \h </w:instrText>
            </w:r>
            <w:r w:rsidR="00C741BC">
              <w:rPr>
                <w:noProof/>
                <w:webHidden/>
              </w:rPr>
            </w:r>
            <w:r w:rsidR="00C741BC">
              <w:rPr>
                <w:noProof/>
                <w:webHidden/>
              </w:rPr>
              <w:fldChar w:fldCharType="separate"/>
            </w:r>
            <w:r w:rsidR="00C741BC">
              <w:rPr>
                <w:noProof/>
                <w:webHidden/>
              </w:rPr>
              <w:t>3</w:t>
            </w:r>
            <w:r w:rsidR="00C741BC">
              <w:rPr>
                <w:noProof/>
                <w:webHidden/>
              </w:rPr>
              <w:fldChar w:fldCharType="end"/>
            </w:r>
          </w:hyperlink>
        </w:p>
        <w:p w14:paraId="03FA95FB" w14:textId="52C5B66E" w:rsidR="00C741BC" w:rsidRDefault="00C741BC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46" w:history="1">
            <w:r w:rsidRPr="005A6721">
              <w:rPr>
                <w:rStyle w:val="Hiperhivatkozs"/>
                <w:noProof/>
              </w:rPr>
              <w:t>Cél: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7448" w14:textId="4A0D40DB" w:rsidR="00C741BC" w:rsidRDefault="00C741BC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47" w:history="1">
            <w:r w:rsidRPr="005A6721">
              <w:rPr>
                <w:rStyle w:val="Hiperhivatkozs"/>
                <w:noProof/>
              </w:rPr>
              <w:t>UI Interakció: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CD8A" w14:textId="69EBB88D" w:rsidR="00C741BC" w:rsidRDefault="00C741BC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48" w:history="1">
            <w:r w:rsidRPr="005A6721">
              <w:rPr>
                <w:rStyle w:val="Hiperhivatkozs"/>
                <w:noProof/>
              </w:rPr>
              <w:t>Bemenet: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09BE" w14:textId="0F31DEC1" w:rsidR="00C741BC" w:rsidRDefault="00C741BC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49" w:history="1">
            <w:r w:rsidRPr="005A6721">
              <w:rPr>
                <w:rStyle w:val="Hiperhivatkozs"/>
                <w:noProof/>
              </w:rPr>
              <w:t>Kimenet: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7300" w14:textId="1A899AC2" w:rsidR="00C741BC" w:rsidRDefault="00C741BC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0" w:history="1">
            <w:r w:rsidRPr="005A6721">
              <w:rPr>
                <w:rStyle w:val="Hiperhivatkozs"/>
                <w:noProof/>
              </w:rPr>
              <w:t>Eljárás: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8A96" w14:textId="3DCF85EB" w:rsidR="00C741BC" w:rsidRDefault="00C741BC">
          <w:pPr>
            <w:pStyle w:val="TJ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1" w:history="1">
            <w:r w:rsidRPr="005A6721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5A6721">
              <w:rPr>
                <w:rStyle w:val="Hiperhivatkozs"/>
                <w:noProof/>
              </w:rPr>
              <w:t>Bejelentkezés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E7031" w14:textId="3FF8941D" w:rsidR="00C741BC" w:rsidRDefault="00C741BC">
          <w:pPr>
            <w:pStyle w:val="TJ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2" w:history="1">
            <w:r w:rsidRPr="005A6721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5A6721">
              <w:rPr>
                <w:rStyle w:val="Hiperhivatkozs"/>
                <w:noProof/>
              </w:rPr>
              <w:t>Cél: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B728" w14:textId="2499E6C7" w:rsidR="00C741BC" w:rsidRDefault="00C741BC">
          <w:pPr>
            <w:pStyle w:val="TJ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3" w:history="1">
            <w:r w:rsidRPr="005A6721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5A6721">
              <w:rPr>
                <w:rStyle w:val="Hiperhivatkozs"/>
                <w:noProof/>
              </w:rPr>
              <w:t>UI interakció: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4B93" w14:textId="67A72FEA" w:rsidR="00C741BC" w:rsidRDefault="00C741BC">
          <w:pPr>
            <w:pStyle w:val="TJ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4" w:history="1">
            <w:r w:rsidRPr="005A6721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5A6721">
              <w:rPr>
                <w:rStyle w:val="Hiperhivatkozs"/>
                <w:noProof/>
              </w:rPr>
              <w:t>Bemeneti adatok: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42A2" w14:textId="04951238" w:rsidR="00C741BC" w:rsidRDefault="00C741BC">
          <w:pPr>
            <w:pStyle w:val="TJ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5" w:history="1">
            <w:r w:rsidRPr="005A6721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5A6721">
              <w:rPr>
                <w:rStyle w:val="Hiperhivatkozs"/>
                <w:noProof/>
              </w:rPr>
              <w:t>UI kimenet: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20FC" w14:textId="39B8B38F" w:rsidR="00C741BC" w:rsidRDefault="00C741BC">
          <w:pPr>
            <w:pStyle w:val="TJ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6" w:history="1">
            <w:r w:rsidRPr="005A6721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5A6721">
              <w:rPr>
                <w:rStyle w:val="Hiperhivatkozs"/>
                <w:noProof/>
              </w:rPr>
              <w:t>Eljá</w:t>
            </w:r>
            <w:r w:rsidRPr="005A6721">
              <w:rPr>
                <w:rStyle w:val="Hiperhivatkozs"/>
                <w:noProof/>
              </w:rPr>
              <w:t>r</w:t>
            </w:r>
            <w:r w:rsidRPr="005A6721">
              <w:rPr>
                <w:rStyle w:val="Hiperhivatkozs"/>
                <w:noProof/>
              </w:rPr>
              <w:t>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3F1B" w14:textId="66057DE0" w:rsidR="00C741BC" w:rsidRDefault="00C741BC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3390057" w:history="1">
            <w:r w:rsidRPr="005A6721">
              <w:rPr>
                <w:rStyle w:val="Hiperhivatkozs"/>
                <w:noProof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5161" w14:textId="1CF1EDAA" w:rsidR="00F52CA2" w:rsidRDefault="002B0B17" w:rsidP="00F52CA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65FD8DD" w14:textId="4B529D9A" w:rsidR="00562278" w:rsidRDefault="00562278" w:rsidP="00F52CA2">
      <w:pPr>
        <w:rPr>
          <w:b/>
          <w:bCs/>
        </w:rPr>
      </w:pPr>
    </w:p>
    <w:p w14:paraId="3B74FB95" w14:textId="11E4466B" w:rsidR="00562278" w:rsidRDefault="00562278" w:rsidP="00F52CA2">
      <w:pPr>
        <w:rPr>
          <w:b/>
          <w:bCs/>
        </w:rPr>
      </w:pPr>
    </w:p>
    <w:p w14:paraId="7D6E2EB0" w14:textId="07022282" w:rsidR="00562278" w:rsidRDefault="00562278" w:rsidP="00F52CA2">
      <w:pPr>
        <w:rPr>
          <w:b/>
          <w:bCs/>
        </w:rPr>
      </w:pPr>
    </w:p>
    <w:p w14:paraId="77F27F68" w14:textId="2D0EC31A" w:rsidR="00562278" w:rsidRDefault="00562278" w:rsidP="00F52CA2">
      <w:pPr>
        <w:rPr>
          <w:b/>
          <w:bCs/>
        </w:rPr>
      </w:pPr>
    </w:p>
    <w:p w14:paraId="2A5F7BE9" w14:textId="2C216DB7" w:rsidR="00562278" w:rsidRDefault="00562278" w:rsidP="00F52CA2">
      <w:pPr>
        <w:rPr>
          <w:b/>
          <w:bCs/>
        </w:rPr>
      </w:pPr>
    </w:p>
    <w:p w14:paraId="197AD7AE" w14:textId="18B0EBA8" w:rsidR="00562278" w:rsidRDefault="00562278" w:rsidP="00F52CA2">
      <w:pPr>
        <w:rPr>
          <w:b/>
          <w:bCs/>
        </w:rPr>
      </w:pPr>
    </w:p>
    <w:p w14:paraId="564D3D68" w14:textId="6C39B384" w:rsidR="00562278" w:rsidRDefault="00562278" w:rsidP="00F52CA2">
      <w:pPr>
        <w:rPr>
          <w:b/>
          <w:bCs/>
        </w:rPr>
      </w:pPr>
    </w:p>
    <w:p w14:paraId="7CA8CF01" w14:textId="731A4389" w:rsidR="00562278" w:rsidRDefault="00562278" w:rsidP="00F52CA2">
      <w:pPr>
        <w:rPr>
          <w:b/>
          <w:bCs/>
        </w:rPr>
      </w:pPr>
    </w:p>
    <w:p w14:paraId="519DC772" w14:textId="2CF930D0" w:rsidR="00562278" w:rsidRDefault="00562278" w:rsidP="00F52CA2">
      <w:pPr>
        <w:rPr>
          <w:b/>
          <w:bCs/>
        </w:rPr>
      </w:pPr>
    </w:p>
    <w:p w14:paraId="6ED27194" w14:textId="1A5C28B0" w:rsidR="00562278" w:rsidRDefault="00562278" w:rsidP="00F52CA2">
      <w:pPr>
        <w:rPr>
          <w:b/>
          <w:bCs/>
        </w:rPr>
      </w:pPr>
    </w:p>
    <w:p w14:paraId="5C91AD65" w14:textId="5BB5E424" w:rsidR="00562278" w:rsidRDefault="00562278" w:rsidP="00F52CA2">
      <w:pPr>
        <w:rPr>
          <w:b/>
          <w:bCs/>
        </w:rPr>
      </w:pPr>
    </w:p>
    <w:p w14:paraId="6BFE1ADB" w14:textId="0E594556" w:rsidR="00562278" w:rsidRDefault="00562278" w:rsidP="00F52CA2">
      <w:pPr>
        <w:rPr>
          <w:b/>
          <w:bCs/>
        </w:rPr>
      </w:pPr>
    </w:p>
    <w:p w14:paraId="11C5BECD" w14:textId="6A3567AE" w:rsidR="00562278" w:rsidRDefault="00562278" w:rsidP="00F52CA2">
      <w:pPr>
        <w:rPr>
          <w:b/>
          <w:bCs/>
        </w:rPr>
      </w:pPr>
    </w:p>
    <w:p w14:paraId="1DD77AAB" w14:textId="6E89C0A5" w:rsidR="00562278" w:rsidRDefault="00562278" w:rsidP="00F52CA2">
      <w:pPr>
        <w:rPr>
          <w:b/>
          <w:bCs/>
        </w:rPr>
      </w:pPr>
    </w:p>
    <w:p w14:paraId="35B06191" w14:textId="4A9BD99B" w:rsidR="00562278" w:rsidRDefault="00562278" w:rsidP="00F52CA2">
      <w:pPr>
        <w:rPr>
          <w:b/>
          <w:bCs/>
        </w:rPr>
      </w:pPr>
    </w:p>
    <w:p w14:paraId="57F7F8A8" w14:textId="5F0B2DB4" w:rsidR="00562278" w:rsidRDefault="00562278" w:rsidP="00F52CA2">
      <w:pPr>
        <w:rPr>
          <w:b/>
          <w:bCs/>
        </w:rPr>
      </w:pPr>
    </w:p>
    <w:p w14:paraId="4AE54914" w14:textId="59315350" w:rsidR="00562278" w:rsidRDefault="00562278" w:rsidP="00F52CA2">
      <w:pPr>
        <w:rPr>
          <w:b/>
          <w:bCs/>
        </w:rPr>
      </w:pPr>
    </w:p>
    <w:p w14:paraId="5456161A" w14:textId="059ACED2" w:rsidR="00562278" w:rsidRDefault="00562278" w:rsidP="00F52CA2">
      <w:pPr>
        <w:rPr>
          <w:b/>
          <w:bCs/>
        </w:rPr>
      </w:pPr>
    </w:p>
    <w:p w14:paraId="1EFD0CEE" w14:textId="6CE5DA9A" w:rsidR="00562278" w:rsidRDefault="00562278" w:rsidP="00F52CA2">
      <w:pPr>
        <w:rPr>
          <w:b/>
          <w:bCs/>
        </w:rPr>
      </w:pPr>
    </w:p>
    <w:p w14:paraId="09C050F9" w14:textId="529609D1" w:rsidR="00FA4588" w:rsidRDefault="00FA4588" w:rsidP="00FA4588">
      <w:pPr>
        <w:pStyle w:val="Cmsor1"/>
      </w:pPr>
      <w:bookmarkStart w:id="0" w:name="_Toc243390045"/>
      <w:r>
        <w:lastRenderedPageBreak/>
        <w:t>Registztráció (Register)</w:t>
      </w:r>
      <w:bookmarkEnd w:id="0"/>
    </w:p>
    <w:p w14:paraId="5683D530" w14:textId="77777777" w:rsidR="00023E64" w:rsidRPr="00023E64" w:rsidRDefault="00FA4588" w:rsidP="004B31AE">
      <w:pPr>
        <w:pStyle w:val="Cmsor2"/>
      </w:pPr>
      <w:bookmarkStart w:id="1" w:name="_Toc243390046"/>
      <w:r>
        <w:t>Cél:</w:t>
      </w:r>
      <w:bookmarkEnd w:id="1"/>
      <w:r>
        <w:t xml:space="preserve"> </w:t>
      </w:r>
    </w:p>
    <w:p w14:paraId="610376D5" w14:textId="70A3C9DB" w:rsidR="00FA4588" w:rsidRDefault="00FA4588" w:rsidP="00023E64">
      <w:pPr>
        <w:pStyle w:val="Nincstrkz"/>
      </w:pPr>
      <w:r>
        <w:t>A felhasználó adatainak rögzítése amivel később be tud jelentkezni.</w:t>
      </w:r>
    </w:p>
    <w:p w14:paraId="19FC1172" w14:textId="15664D65" w:rsidR="00FA4588" w:rsidRDefault="00FA4588" w:rsidP="004B31AE">
      <w:pPr>
        <w:pStyle w:val="Cmsor2"/>
      </w:pPr>
      <w:bookmarkStart w:id="2" w:name="_Toc243390047"/>
      <w:r>
        <w:t>UI Interakció:</w:t>
      </w:r>
      <w:bookmarkEnd w:id="2"/>
    </w:p>
    <w:p w14:paraId="109E5A6C" w14:textId="75D30BED" w:rsidR="00FA4588" w:rsidRDefault="00FA4588" w:rsidP="00FA4588">
      <w:pPr>
        <w:pStyle w:val="Nincstrkz"/>
        <w:numPr>
          <w:ilvl w:val="0"/>
          <w:numId w:val="29"/>
        </w:numPr>
      </w:pPr>
      <w:r>
        <w:t>A regisztrációs gombbal a regisztrációs felületre irányítás.</w:t>
      </w:r>
    </w:p>
    <w:p w14:paraId="738A07F0" w14:textId="57A840A1" w:rsidR="00FA4588" w:rsidRDefault="00FA4588" w:rsidP="00FA4588">
      <w:pPr>
        <w:pStyle w:val="Nincstrkz"/>
        <w:numPr>
          <w:ilvl w:val="0"/>
          <w:numId w:val="29"/>
        </w:numPr>
      </w:pPr>
      <w:r>
        <w:t xml:space="preserve"> A megadott mezők (név, jelszó, e-mail, stb.) kitöltése.</w:t>
      </w:r>
    </w:p>
    <w:p w14:paraId="6CC4348E" w14:textId="68BB98F4" w:rsidR="00FA4588" w:rsidRDefault="00FA4588" w:rsidP="00FA4588">
      <w:pPr>
        <w:pStyle w:val="Nincstrkz"/>
        <w:numPr>
          <w:ilvl w:val="0"/>
          <w:numId w:val="29"/>
        </w:numPr>
      </w:pPr>
      <w:r>
        <w:t>A regisztráció gombbal az adatok elküldése.</w:t>
      </w:r>
    </w:p>
    <w:p w14:paraId="534EA198" w14:textId="44B541A9" w:rsidR="00FA4588" w:rsidRDefault="00FA4588" w:rsidP="00FA4588">
      <w:pPr>
        <w:pStyle w:val="Nincstrkz"/>
        <w:numPr>
          <w:ilvl w:val="0"/>
          <w:numId w:val="29"/>
        </w:numPr>
      </w:pPr>
      <w:r>
        <w:t>Hibák:</w:t>
      </w:r>
    </w:p>
    <w:p w14:paraId="78A4C0B7" w14:textId="2E76003C" w:rsidR="00FA4588" w:rsidRDefault="002F317A" w:rsidP="00FA4588">
      <w:pPr>
        <w:pStyle w:val="Nincstrkz"/>
        <w:numPr>
          <w:ilvl w:val="0"/>
          <w:numId w:val="30"/>
        </w:numPr>
      </w:pPr>
      <w:r>
        <w:t xml:space="preserve">Üres mezők </w:t>
      </w:r>
      <w:r>
        <w:sym w:font="Wingdings" w:char="F0E0"/>
      </w:r>
      <w:r>
        <w:t xml:space="preserve"> A mező pirosra vált és egy hibaüzenet jelenik meg.</w:t>
      </w:r>
    </w:p>
    <w:p w14:paraId="4892620D" w14:textId="2C125021" w:rsidR="00E32CEF" w:rsidRDefault="002F317A" w:rsidP="00E32CEF">
      <w:pPr>
        <w:pStyle w:val="Nincstrkz"/>
        <w:numPr>
          <w:ilvl w:val="0"/>
          <w:numId w:val="30"/>
        </w:numPr>
      </w:pPr>
      <w:r>
        <w:t xml:space="preserve">Létező </w:t>
      </w:r>
      <w:r w:rsidR="00D3700A">
        <w:t>e</w:t>
      </w:r>
      <w:r>
        <w:t xml:space="preserve">-mail cím </w:t>
      </w:r>
      <w:r>
        <w:sym w:font="Wingdings" w:char="F0E0"/>
      </w:r>
      <w:r>
        <w:t xml:space="preserve"> Az e-mail mezője pirosra vált és kiadja a hibának megfelelő üzenetet (pl.: „nagySanyi7vgmail.com” üzenet: „</w:t>
      </w:r>
      <w:r w:rsidRPr="00023E64">
        <w:rPr>
          <w:i/>
          <w:iCs/>
        </w:rPr>
        <w:t>Az e-mail nem megfelelő</w:t>
      </w:r>
      <w:r>
        <w:t>”</w:t>
      </w:r>
    </w:p>
    <w:p w14:paraId="17772A4B" w14:textId="38865ABC" w:rsidR="002F317A" w:rsidRDefault="002F317A" w:rsidP="002F317A">
      <w:pPr>
        <w:pStyle w:val="Nincstrkz"/>
        <w:numPr>
          <w:ilvl w:val="0"/>
          <w:numId w:val="29"/>
        </w:numPr>
      </w:pPr>
      <w:r>
        <w:t>Sikeres regisztráció után</w:t>
      </w:r>
      <w:r w:rsidR="00433C33">
        <w:t>:</w:t>
      </w:r>
    </w:p>
    <w:p w14:paraId="17A113B4" w14:textId="31099633" w:rsidR="002F317A" w:rsidRDefault="002F317A" w:rsidP="002F317A">
      <w:pPr>
        <w:pStyle w:val="Nincstrkz"/>
        <w:numPr>
          <w:ilvl w:val="0"/>
          <w:numId w:val="29"/>
        </w:numPr>
      </w:pPr>
      <w:r>
        <w:t>Megjelenik a „</w:t>
      </w:r>
      <w:r w:rsidRPr="00023E64">
        <w:rPr>
          <w:i/>
          <w:iCs/>
        </w:rPr>
        <w:t>Sikeres Regisztráció! A hitelesítő e-mailt elküldtük önnek!</w:t>
      </w:r>
      <w:r>
        <w:t>” üzenet.</w:t>
      </w:r>
    </w:p>
    <w:p w14:paraId="4D38683E" w14:textId="77777777" w:rsidR="002F317A" w:rsidRDefault="002F317A" w:rsidP="002F317A">
      <w:pPr>
        <w:pStyle w:val="Nincstrkz"/>
        <w:numPr>
          <w:ilvl w:val="0"/>
          <w:numId w:val="29"/>
        </w:numPr>
      </w:pPr>
      <w:r>
        <w:t>A program küld egy hitelesítő e-mailt a megadott helyes e-mail címre, hogy a fiókot hitelesítse.</w:t>
      </w:r>
    </w:p>
    <w:p w14:paraId="03D2E8C4" w14:textId="0FA8A8A7" w:rsidR="002F317A" w:rsidRDefault="002F317A" w:rsidP="002F317A">
      <w:pPr>
        <w:pStyle w:val="Nincstrkz"/>
        <w:numPr>
          <w:ilvl w:val="0"/>
          <w:numId w:val="29"/>
        </w:numPr>
      </w:pPr>
      <w:r>
        <w:t xml:space="preserve">A felhasználót </w:t>
      </w:r>
      <w:r w:rsidR="00023E64">
        <w:t>átirányítja</w:t>
      </w:r>
      <w:r>
        <w:t xml:space="preserve"> a</w:t>
      </w:r>
      <w:r w:rsidR="00023E64">
        <w:t xml:space="preserve"> </w:t>
      </w:r>
      <w:r w:rsidR="00023E64">
        <w:rPr>
          <w:b/>
          <w:bCs/>
        </w:rPr>
        <w:t xml:space="preserve">„login” </w:t>
      </w:r>
      <w:r w:rsidR="00023E64">
        <w:t>oldalra</w:t>
      </w:r>
      <w:r w:rsidR="00433C33">
        <w:t>.</w:t>
      </w:r>
    </w:p>
    <w:p w14:paraId="5EAD1535" w14:textId="092DFF9C" w:rsidR="00023E64" w:rsidRDefault="009A4BC3" w:rsidP="004B31AE">
      <w:pPr>
        <w:pStyle w:val="Cmsor2"/>
      </w:pPr>
      <w:bookmarkStart w:id="3" w:name="_Toc243390048"/>
      <w:r>
        <w:t>Bemenet:</w:t>
      </w:r>
      <w:bookmarkEnd w:id="3"/>
    </w:p>
    <w:p w14:paraId="44B3BFC4" w14:textId="462E40AE" w:rsidR="009A4BC3" w:rsidRDefault="009A4BC3" w:rsidP="009A4BC3">
      <w:pPr>
        <w:ind w:left="1778" w:hanging="360"/>
      </w:pPr>
      <w:r>
        <w:t>Felhasználónév, Név, Jelszó, E-mail cím, Telefonszám, Születési dátum</w:t>
      </w:r>
    </w:p>
    <w:p w14:paraId="77741F1C" w14:textId="0D347B9A" w:rsidR="009A4BC3" w:rsidRDefault="009A4BC3" w:rsidP="004B31AE">
      <w:pPr>
        <w:pStyle w:val="Cmsor2"/>
      </w:pPr>
      <w:bookmarkStart w:id="4" w:name="_Toc243390049"/>
      <w:r>
        <w:t>Kimenet:</w:t>
      </w:r>
      <w:bookmarkEnd w:id="4"/>
    </w:p>
    <w:p w14:paraId="31767107" w14:textId="6B20345F" w:rsidR="009A4BC3" w:rsidRDefault="009A4BC3" w:rsidP="009A4BC3">
      <w:pPr>
        <w:ind w:left="1418"/>
      </w:pPr>
      <w:r>
        <w:t>Üzenet, Fiók hitelesít</w:t>
      </w:r>
      <w:r w:rsidR="00E32CEF">
        <w:t>ő e-mail</w:t>
      </w:r>
      <w:r w:rsidR="00D3700A">
        <w:t xml:space="preserve"> a megadott</w:t>
      </w:r>
      <w:r>
        <w:t xml:space="preserve"> </w:t>
      </w:r>
      <w:r w:rsidR="00D3700A">
        <w:t>e</w:t>
      </w:r>
      <w:r>
        <w:t>-mail cím alapján</w:t>
      </w:r>
    </w:p>
    <w:p w14:paraId="2395D2E3" w14:textId="35301FDD" w:rsidR="009A4BC3" w:rsidRDefault="009A4BC3" w:rsidP="004B31AE">
      <w:pPr>
        <w:pStyle w:val="Cmsor2"/>
      </w:pPr>
      <w:bookmarkStart w:id="5" w:name="_Toc243390050"/>
      <w:r w:rsidRPr="004B31AE">
        <w:t>Eljárás</w:t>
      </w:r>
      <w:r>
        <w:t>:</w:t>
      </w:r>
      <w:bookmarkEnd w:id="5"/>
    </w:p>
    <w:p w14:paraId="124333EF" w14:textId="2D40A24B" w:rsidR="009A4BC3" w:rsidRDefault="009A4BC3" w:rsidP="009A4BC3">
      <w:pPr>
        <w:pStyle w:val="Listaszerbekezds"/>
        <w:numPr>
          <w:ilvl w:val="0"/>
          <w:numId w:val="32"/>
        </w:numPr>
      </w:pPr>
      <w:r>
        <w:t>Ellen</w:t>
      </w:r>
      <w:r w:rsidR="00D3700A">
        <w:t>ő</w:t>
      </w:r>
      <w:r>
        <w:t xml:space="preserve">rzi a kötelező mézők (Név, Jelszó, </w:t>
      </w:r>
      <w:r w:rsidR="00D3700A">
        <w:t>E</w:t>
      </w:r>
      <w:r>
        <w:t xml:space="preserve">-mail </w:t>
      </w:r>
      <w:r w:rsidR="00D3700A">
        <w:t>c</w:t>
      </w:r>
      <w:r>
        <w:t>ím, Telefonszám, Születési dátum) helyességét.</w:t>
      </w:r>
    </w:p>
    <w:p w14:paraId="600EEB97" w14:textId="63CDEFF3" w:rsidR="009A4BC3" w:rsidRDefault="009A4BC3" w:rsidP="009A4BC3">
      <w:pPr>
        <w:pStyle w:val="Listaszerbekezds"/>
        <w:numPr>
          <w:ilvl w:val="0"/>
          <w:numId w:val="32"/>
        </w:numPr>
      </w:pPr>
      <w:r>
        <w:t>Ellen</w:t>
      </w:r>
      <w:r w:rsidR="00D3700A">
        <w:t>ő</w:t>
      </w:r>
      <w:r>
        <w:t>rzi, hogy az e-mail valid-e és nem szerepel-e még az adatbázisban.</w:t>
      </w:r>
    </w:p>
    <w:p w14:paraId="4A8CFDA9" w14:textId="1553B7FD" w:rsidR="009A4BC3" w:rsidRDefault="009A4BC3" w:rsidP="009A4BC3">
      <w:pPr>
        <w:pStyle w:val="Listaszerbekezds"/>
        <w:numPr>
          <w:ilvl w:val="0"/>
          <w:numId w:val="32"/>
        </w:numPr>
      </w:pPr>
      <w:r>
        <w:t>Ha minden valid:</w:t>
      </w:r>
    </w:p>
    <w:p w14:paraId="47C628A5" w14:textId="7BF6730E" w:rsidR="00433C33" w:rsidRDefault="00433C33" w:rsidP="00433C33">
      <w:pPr>
        <w:pStyle w:val="Listaszerbekezds"/>
        <w:numPr>
          <w:ilvl w:val="0"/>
          <w:numId w:val="30"/>
        </w:numPr>
      </w:pPr>
      <w:r>
        <w:t>Nem engedi tovább a felhasználót a login oldalra.</w:t>
      </w:r>
    </w:p>
    <w:p w14:paraId="7EEBA241" w14:textId="559D4B00" w:rsidR="009A4BC3" w:rsidRDefault="009A4BC3" w:rsidP="009A4BC3">
      <w:pPr>
        <w:pStyle w:val="Listaszerbekezds"/>
        <w:numPr>
          <w:ilvl w:val="0"/>
          <w:numId w:val="32"/>
        </w:numPr>
      </w:pPr>
      <w:r>
        <w:t>A jelszót titkosítja az adatbázisban.</w:t>
      </w:r>
    </w:p>
    <w:p w14:paraId="0E5310C0" w14:textId="7AB63C9A" w:rsidR="009A4BC3" w:rsidRDefault="009A4BC3" w:rsidP="009A4BC3">
      <w:pPr>
        <w:pStyle w:val="Listaszerbekezds"/>
        <w:numPr>
          <w:ilvl w:val="0"/>
          <w:numId w:val="32"/>
        </w:numPr>
      </w:pPr>
      <w:r>
        <w:t>Létrehoz egy új rekordot a „</w:t>
      </w:r>
      <w:r>
        <w:rPr>
          <w:i/>
          <w:iCs/>
        </w:rPr>
        <w:t>user</w:t>
      </w:r>
      <w:r>
        <w:t>” táblában.</w:t>
      </w:r>
    </w:p>
    <w:p w14:paraId="0306711C" w14:textId="21101131" w:rsidR="00D3700A" w:rsidRDefault="009A4BC3" w:rsidP="00D3700A">
      <w:pPr>
        <w:pStyle w:val="Listaszerbekezds"/>
        <w:numPr>
          <w:ilvl w:val="0"/>
          <w:numId w:val="32"/>
        </w:numPr>
      </w:pPr>
      <w:r>
        <w:t>Visszaadja  az e-mail hiteleaítéskor az adatokat.</w:t>
      </w:r>
    </w:p>
    <w:p w14:paraId="436C9EBF" w14:textId="13061141" w:rsidR="00FD4FE6" w:rsidRDefault="00FD4FE6" w:rsidP="00FD4FE6">
      <w:pPr>
        <w:pStyle w:val="Cmsor1"/>
      </w:pPr>
      <w:bookmarkStart w:id="6" w:name="_Toc243390051"/>
      <w:r>
        <w:lastRenderedPageBreak/>
        <w:t>Bejelentkezés (login)</w:t>
      </w:r>
      <w:bookmarkEnd w:id="6"/>
    </w:p>
    <w:p w14:paraId="6AD0AC79" w14:textId="2E65C506" w:rsidR="00FD4FE6" w:rsidRDefault="00FD4FE6" w:rsidP="00CB2270">
      <w:pPr>
        <w:pStyle w:val="Cmsor2"/>
      </w:pPr>
      <w:bookmarkStart w:id="7" w:name="_Toc243390052"/>
      <w:r>
        <w:t>2</w:t>
      </w:r>
      <w:r w:rsidR="004B31AE">
        <w:t>.</w:t>
      </w:r>
      <w:r w:rsidR="00CB2270">
        <w:t>1</w:t>
      </w:r>
      <w:r w:rsidR="004B31AE">
        <w:tab/>
        <w:t>Cél:</w:t>
      </w:r>
      <w:bookmarkEnd w:id="7"/>
    </w:p>
    <w:p w14:paraId="135CFF3B" w14:textId="48B0CFCD" w:rsidR="004B31AE" w:rsidRDefault="004B31AE" w:rsidP="004B31AE">
      <w:r>
        <w:tab/>
      </w:r>
      <w:r>
        <w:tab/>
        <w:t>A felhasználó azonosítása.</w:t>
      </w:r>
    </w:p>
    <w:p w14:paraId="4220C157" w14:textId="4AA3C78E" w:rsidR="004B31AE" w:rsidRDefault="004B31AE" w:rsidP="004B31AE">
      <w:pPr>
        <w:pStyle w:val="Cmsor2"/>
        <w:numPr>
          <w:ilvl w:val="1"/>
          <w:numId w:val="34"/>
        </w:numPr>
      </w:pPr>
      <w:bookmarkStart w:id="8" w:name="_Toc243390053"/>
      <w:r>
        <w:t>UI interakció:</w:t>
      </w:r>
      <w:bookmarkEnd w:id="8"/>
    </w:p>
    <w:p w14:paraId="082B7964" w14:textId="239EDF08" w:rsidR="004B31AE" w:rsidRDefault="00427965" w:rsidP="004B31AE">
      <w:pPr>
        <w:pStyle w:val="Listaszerbekezds"/>
        <w:numPr>
          <w:ilvl w:val="0"/>
          <w:numId w:val="36"/>
        </w:numPr>
      </w:pPr>
      <w:r>
        <w:t>A felhasználó a login oldalon látja a felhasználónév és a jelszó mezőket, az „</w:t>
      </w:r>
      <w:r w:rsidRPr="00306FF2">
        <w:rPr>
          <w:i/>
          <w:iCs/>
        </w:rPr>
        <w:t>elfelejtettem a jelszavam</w:t>
      </w:r>
      <w:r>
        <w:t>” linket, a „</w:t>
      </w:r>
      <w:r w:rsidRPr="00306FF2">
        <w:rPr>
          <w:i/>
          <w:iCs/>
        </w:rPr>
        <w:t>nincs még profilom, regisztrálok</w:t>
      </w:r>
      <w:r>
        <w:t>” linket és a bejelentkezés gombot.</w:t>
      </w:r>
    </w:p>
    <w:p w14:paraId="20DEE9D5" w14:textId="4E156D04" w:rsidR="00D3700A" w:rsidRDefault="00CD4884" w:rsidP="004B31AE">
      <w:pPr>
        <w:pStyle w:val="Listaszerbekezds"/>
        <w:numPr>
          <w:ilvl w:val="0"/>
          <w:numId w:val="36"/>
        </w:numPr>
      </w:pPr>
      <w:r>
        <w:t>Kitölti a mezőket és rákattint a gombra.</w:t>
      </w:r>
    </w:p>
    <w:p w14:paraId="27040CF8" w14:textId="2C3543F8" w:rsidR="00CD4884" w:rsidRDefault="00CD4884" w:rsidP="004B31AE">
      <w:pPr>
        <w:pStyle w:val="Listaszerbekezds"/>
        <w:numPr>
          <w:ilvl w:val="0"/>
          <w:numId w:val="36"/>
        </w:numPr>
      </w:pPr>
      <w:r>
        <w:t>Hibák:</w:t>
      </w:r>
    </w:p>
    <w:p w14:paraId="5BAE312B" w14:textId="43BADBF7" w:rsidR="00CD4884" w:rsidRDefault="00CD4884" w:rsidP="00CD4884">
      <w:pPr>
        <w:pStyle w:val="Listaszerbekezds"/>
        <w:numPr>
          <w:ilvl w:val="0"/>
          <w:numId w:val="30"/>
        </w:numPr>
      </w:pPr>
      <w:r>
        <w:t xml:space="preserve">Mező üresen hagyása </w:t>
      </w:r>
      <w:r>
        <w:sym w:font="Wingdings" w:char="F0E0"/>
      </w:r>
      <w:r>
        <w:t xml:space="preserve"> A mező pirosan villan fel és hibaüzenetet jelenít meg: „</w:t>
      </w:r>
      <w:r>
        <w:rPr>
          <w:i/>
          <w:iCs/>
        </w:rPr>
        <w:t xml:space="preserve">Nincs minden mező kitöltve.” </w:t>
      </w:r>
    </w:p>
    <w:p w14:paraId="72956DC4" w14:textId="305D92BB" w:rsidR="00CD4884" w:rsidRPr="00306FF2" w:rsidRDefault="00CD4884" w:rsidP="00CD4884">
      <w:pPr>
        <w:pStyle w:val="Listaszerbekezds"/>
        <w:numPr>
          <w:ilvl w:val="0"/>
          <w:numId w:val="30"/>
        </w:numPr>
      </w:pPr>
      <w:r>
        <w:t xml:space="preserve">Rossz e-mail vagy jelszó </w:t>
      </w:r>
      <w:r>
        <w:sym w:font="Wingdings" w:char="F0E0"/>
      </w:r>
      <w:r>
        <w:t xml:space="preserve"> </w:t>
      </w:r>
      <w:r w:rsidR="00433396">
        <w:t>A két mező</w:t>
      </w:r>
      <w:r>
        <w:t xml:space="preserve"> piros</w:t>
      </w:r>
      <w:r w:rsidR="00433396">
        <w:t>ra vált</w:t>
      </w:r>
      <w:r>
        <w:t xml:space="preserve"> és a következő hibaüzenetet jeleníti meg: „</w:t>
      </w:r>
      <w:r w:rsidR="00306FF2">
        <w:rPr>
          <w:i/>
          <w:iCs/>
        </w:rPr>
        <w:t xml:space="preserve">Hibás e-mail cím vagy/és jelszó.” </w:t>
      </w:r>
    </w:p>
    <w:p w14:paraId="5A0E15D5" w14:textId="08B4490A" w:rsidR="00306FF2" w:rsidRDefault="00306FF2" w:rsidP="00306FF2">
      <w:pPr>
        <w:pStyle w:val="Listaszerbekezds"/>
        <w:numPr>
          <w:ilvl w:val="0"/>
          <w:numId w:val="36"/>
        </w:numPr>
      </w:pPr>
      <w:r>
        <w:t>Sikeres bejelentkezés esetén:</w:t>
      </w:r>
    </w:p>
    <w:p w14:paraId="0762AA7A" w14:textId="0388A774" w:rsidR="00306FF2" w:rsidRDefault="00306FF2" w:rsidP="00306FF2">
      <w:pPr>
        <w:pStyle w:val="Listaszerbekezds"/>
        <w:numPr>
          <w:ilvl w:val="0"/>
          <w:numId w:val="30"/>
        </w:numPr>
      </w:pPr>
      <w:r>
        <w:t>Megjelen</w:t>
      </w:r>
      <w:r w:rsidR="00CB2270">
        <w:t>i</w:t>
      </w:r>
      <w:r>
        <w:t>k egy felugró üzenet ezzel az értesítéssel: „</w:t>
      </w:r>
      <w:r>
        <w:rPr>
          <w:i/>
          <w:iCs/>
        </w:rPr>
        <w:t xml:space="preserve">Sikeres bejelentkezés.” </w:t>
      </w:r>
    </w:p>
    <w:p w14:paraId="30A05350" w14:textId="0FF1B937" w:rsidR="00306FF2" w:rsidRDefault="00CB2270" w:rsidP="00306FF2">
      <w:pPr>
        <w:pStyle w:val="Listaszerbekezds"/>
        <w:numPr>
          <w:ilvl w:val="0"/>
          <w:numId w:val="36"/>
        </w:numPr>
      </w:pPr>
      <w:r>
        <w:t>A felhasználót átirányítja a „</w:t>
      </w:r>
      <w:r w:rsidRPr="00CB2270">
        <w:rPr>
          <w:i/>
          <w:iCs/>
        </w:rPr>
        <w:t>Home</w:t>
      </w:r>
      <w:r>
        <w:t>” oldalra.</w:t>
      </w:r>
    </w:p>
    <w:p w14:paraId="475B21A9" w14:textId="072A7ABF" w:rsidR="00C741BC" w:rsidRDefault="00433396" w:rsidP="00306FF2">
      <w:pPr>
        <w:pStyle w:val="Listaszerbekezds"/>
        <w:numPr>
          <w:ilvl w:val="0"/>
          <w:numId w:val="36"/>
        </w:numPr>
      </w:pPr>
      <w:r>
        <w:t>A létrehozott token letárolódik a frontendben a további használatokhoz.</w:t>
      </w:r>
    </w:p>
    <w:p w14:paraId="3CE2932C" w14:textId="28F25618" w:rsidR="00CB2270" w:rsidRDefault="00CB2270" w:rsidP="00CB2270">
      <w:pPr>
        <w:pStyle w:val="Cmsor2"/>
        <w:numPr>
          <w:ilvl w:val="1"/>
          <w:numId w:val="34"/>
        </w:numPr>
      </w:pPr>
      <w:bookmarkStart w:id="9" w:name="_Toc243390054"/>
      <w:r>
        <w:t>Bemeneti adatok:</w:t>
      </w:r>
      <w:bookmarkEnd w:id="9"/>
    </w:p>
    <w:p w14:paraId="73DDA551" w14:textId="03B3B726" w:rsidR="00CB2270" w:rsidRDefault="00CB2270" w:rsidP="00CB2270">
      <w:pPr>
        <w:ind w:left="1418"/>
      </w:pPr>
      <w:r>
        <w:t>E-mail cím és jelszó.</w:t>
      </w:r>
    </w:p>
    <w:p w14:paraId="245F8D65" w14:textId="0582DB74" w:rsidR="00433396" w:rsidRDefault="00433396" w:rsidP="00433396">
      <w:pPr>
        <w:pStyle w:val="Cmsor2"/>
        <w:numPr>
          <w:ilvl w:val="1"/>
          <w:numId w:val="34"/>
        </w:numPr>
      </w:pPr>
      <w:r>
        <w:t>Kimenet:</w:t>
      </w:r>
    </w:p>
    <w:p w14:paraId="37A9BB4A" w14:textId="76FEAF33" w:rsidR="00433396" w:rsidRPr="00433396" w:rsidRDefault="00433396" w:rsidP="00433396">
      <w:pPr>
        <w:ind w:left="1418"/>
      </w:pPr>
      <w:r>
        <w:t>Acces_token, token_type</w:t>
      </w:r>
    </w:p>
    <w:p w14:paraId="5A7D4F4F" w14:textId="3B2B7D54" w:rsidR="00CB2270" w:rsidRDefault="00CB2270" w:rsidP="00CB2270">
      <w:pPr>
        <w:pStyle w:val="Cmsor2"/>
        <w:numPr>
          <w:ilvl w:val="1"/>
          <w:numId w:val="34"/>
        </w:numPr>
      </w:pPr>
      <w:bookmarkStart w:id="10" w:name="_Toc243390055"/>
      <w:r>
        <w:t>UI kimenet:</w:t>
      </w:r>
      <w:bookmarkEnd w:id="10"/>
    </w:p>
    <w:p w14:paraId="21B86C9D" w14:textId="0BC28041" w:rsidR="00CB2270" w:rsidRDefault="001C5720" w:rsidP="001C5720">
      <w:pPr>
        <w:ind w:left="1778" w:hanging="360"/>
      </w:pPr>
      <w:r>
        <w:t>Felugró üzenet.</w:t>
      </w:r>
    </w:p>
    <w:p w14:paraId="3FBEF55C" w14:textId="5CFD5CC9" w:rsidR="001C5720" w:rsidRDefault="001C5720" w:rsidP="001C5720">
      <w:pPr>
        <w:pStyle w:val="Cmsor2"/>
        <w:numPr>
          <w:ilvl w:val="1"/>
          <w:numId w:val="34"/>
        </w:numPr>
      </w:pPr>
      <w:bookmarkStart w:id="11" w:name="_Toc243390056"/>
      <w:r>
        <w:t>Eljárás:</w:t>
      </w:r>
      <w:bookmarkEnd w:id="11"/>
    </w:p>
    <w:p w14:paraId="1A161A58" w14:textId="328438B9" w:rsidR="001C5720" w:rsidRDefault="004A6D29" w:rsidP="00433396">
      <w:pPr>
        <w:pStyle w:val="Listaszerbekezds"/>
        <w:numPr>
          <w:ilvl w:val="0"/>
          <w:numId w:val="42"/>
        </w:numPr>
      </w:pPr>
      <w:r>
        <w:t>A rendszer ellenőrzi, hogy a beírható adatok mezejének van-e tartalma.</w:t>
      </w:r>
    </w:p>
    <w:p w14:paraId="22EF3C3C" w14:textId="6C4133C8" w:rsidR="004A6D29" w:rsidRDefault="004A6D29" w:rsidP="00433396">
      <w:pPr>
        <w:pStyle w:val="Listaszerbekezds"/>
        <w:numPr>
          <w:ilvl w:val="0"/>
          <w:numId w:val="42"/>
        </w:numPr>
      </w:pPr>
      <w:r>
        <w:t xml:space="preserve">Ha bármelyik hiányzik </w:t>
      </w:r>
      <w:r>
        <w:sym w:font="Wingdings" w:char="F0E0"/>
      </w:r>
      <w:r>
        <w:t xml:space="preserve"> hibaüzenetet ad vissza.</w:t>
      </w:r>
    </w:p>
    <w:p w14:paraId="1C6C6CC1" w14:textId="398A8F0A" w:rsidR="004A6D29" w:rsidRDefault="004A6D29" w:rsidP="00433396">
      <w:pPr>
        <w:pStyle w:val="Listaszerbekezds"/>
        <w:numPr>
          <w:ilvl w:val="0"/>
          <w:numId w:val="42"/>
        </w:numPr>
      </w:pPr>
      <w:r>
        <w:t>Keresi az e-mailhez tartozó usert.</w:t>
      </w:r>
    </w:p>
    <w:p w14:paraId="536B69EE" w14:textId="57914C5C" w:rsidR="004A6D29" w:rsidRDefault="004A6D29" w:rsidP="00433396">
      <w:pPr>
        <w:pStyle w:val="Listaszerbekezds"/>
        <w:numPr>
          <w:ilvl w:val="0"/>
          <w:numId w:val="42"/>
        </w:numPr>
      </w:pPr>
      <w:r>
        <w:t xml:space="preserve">Ha nincs ilyen user </w:t>
      </w:r>
      <w:r>
        <w:sym w:font="Wingdings" w:char="F0E0"/>
      </w:r>
      <w:r>
        <w:t xml:space="preserve"> hibád hitelesítés.</w:t>
      </w:r>
    </w:p>
    <w:p w14:paraId="7C2B59DB" w14:textId="285C40C5" w:rsidR="004A6D29" w:rsidRDefault="004A6D29" w:rsidP="00433396">
      <w:pPr>
        <w:pStyle w:val="Listaszerbekezds"/>
        <w:numPr>
          <w:ilvl w:val="0"/>
          <w:numId w:val="42"/>
        </w:numPr>
      </w:pPr>
      <w:r>
        <w:t>Ellenőrzi a jelszó egyezőségét</w:t>
      </w:r>
      <w:r w:rsidR="00E74F8D">
        <w:t xml:space="preserve"> a tárolt titkosítás (</w:t>
      </w:r>
      <w:r w:rsidR="00E74F8D">
        <w:rPr>
          <w:i/>
          <w:iCs/>
        </w:rPr>
        <w:t>Bcript</w:t>
      </w:r>
      <w:r w:rsidR="00E74F8D">
        <w:t>) és a beérkező jelszó között.</w:t>
      </w:r>
    </w:p>
    <w:p w14:paraId="762D942A" w14:textId="393DBE63" w:rsidR="00E74F8D" w:rsidRDefault="00E74F8D" w:rsidP="00433396">
      <w:pPr>
        <w:pStyle w:val="Listaszerbekezds"/>
        <w:numPr>
          <w:ilvl w:val="0"/>
          <w:numId w:val="42"/>
        </w:numPr>
      </w:pPr>
      <w:r>
        <w:t xml:space="preserve">Ha nem egyezik </w:t>
      </w:r>
      <w:r>
        <w:sym w:font="Wingdings" w:char="F0E0"/>
      </w:r>
      <w:r>
        <w:t xml:space="preserve"> hibás hitelesítés.</w:t>
      </w:r>
    </w:p>
    <w:p w14:paraId="10BDBF9F" w14:textId="10C1C330" w:rsidR="00E74F8D" w:rsidRDefault="00E74F8D" w:rsidP="00433396">
      <w:pPr>
        <w:pStyle w:val="Listaszerbekezds"/>
        <w:numPr>
          <w:ilvl w:val="0"/>
          <w:numId w:val="42"/>
        </w:numPr>
      </w:pPr>
      <w:r>
        <w:lastRenderedPageBreak/>
        <w:t xml:space="preserve">Ha </w:t>
      </w:r>
    </w:p>
    <w:p w14:paraId="12556909" w14:textId="4B7BDAB0" w:rsidR="00FD4FE6" w:rsidRPr="00FD4FE6" w:rsidRDefault="00FD4FE6" w:rsidP="00FD4FE6">
      <w:pPr>
        <w:pStyle w:val="Cmsor1"/>
        <w:ind w:left="0" w:firstLine="0"/>
      </w:pPr>
      <w:bookmarkStart w:id="12" w:name="_Toc243390057"/>
      <w:bookmarkEnd w:id="12"/>
    </w:p>
    <w:p w14:paraId="6077D7EF" w14:textId="77777777" w:rsidR="00023E64" w:rsidRPr="00FA4588" w:rsidRDefault="00023E64" w:rsidP="00023E64">
      <w:pPr>
        <w:pStyle w:val="Nincstrkz"/>
      </w:pPr>
    </w:p>
    <w:sectPr w:rsidR="00023E64" w:rsidRPr="00FA4588" w:rsidSect="00BA0EC5">
      <w:pgSz w:w="11906" w:h="16838"/>
      <w:pgMar w:top="1735" w:right="1276" w:bottom="1134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D8A52" w14:textId="77777777" w:rsidR="005928B2" w:rsidRDefault="005928B2" w:rsidP="007B0D64">
      <w:pPr>
        <w:spacing w:after="0" w:line="240" w:lineRule="auto"/>
      </w:pPr>
      <w:r>
        <w:separator/>
      </w:r>
    </w:p>
  </w:endnote>
  <w:endnote w:type="continuationSeparator" w:id="0">
    <w:p w14:paraId="7558965B" w14:textId="77777777" w:rsidR="005928B2" w:rsidRDefault="005928B2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66A1B8EF" w:rsidR="0046589C" w:rsidRPr="002B0B17" w:rsidRDefault="00760051">
            <w:pPr>
              <w:pStyle w:val="llb"/>
              <w:jc w:val="center"/>
            </w:pPr>
            <w:r w:rsidRPr="002B0B17">
              <w:t xml:space="preserve"> </w:t>
            </w:r>
            <w:r w:rsidR="002B0B17" w:rsidRPr="002B0B17">
              <w:fldChar w:fldCharType="begin"/>
            </w:r>
            <w:r w:rsidR="002B0B17" w:rsidRPr="002B0B17">
              <w:instrText>PAGE  \* Arabic  \* MERGEFORMAT</w:instrText>
            </w:r>
            <w:r w:rsidR="002B0B17" w:rsidRPr="002B0B17">
              <w:fldChar w:fldCharType="separate"/>
            </w:r>
            <w:r w:rsidR="002B0B17" w:rsidRPr="002B0B17">
              <w:t>1</w:t>
            </w:r>
            <w:r w:rsidR="002B0B17" w:rsidRPr="002B0B17">
              <w:fldChar w:fldCharType="end"/>
            </w:r>
            <w:r w:rsidR="002B0B17" w:rsidRPr="002B0B17">
              <w:t xml:space="preserve"> / 6. </w:t>
            </w:r>
            <w:r w:rsidR="0046589C" w:rsidRPr="002B0B17">
              <w:t>oldal</w:t>
            </w:r>
          </w:p>
        </w:sdtContent>
      </w:sdt>
    </w:sdtContent>
  </w:sdt>
  <w:p w14:paraId="2A057BC5" w14:textId="77777777" w:rsidR="00903412" w:rsidRDefault="00903412" w:rsidP="00760051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E8F78" w14:textId="77777777" w:rsidR="005928B2" w:rsidRDefault="005928B2" w:rsidP="007B0D64">
      <w:pPr>
        <w:spacing w:after="0" w:line="240" w:lineRule="auto"/>
      </w:pPr>
      <w:r>
        <w:separator/>
      </w:r>
    </w:p>
  </w:footnote>
  <w:footnote w:type="continuationSeparator" w:id="0">
    <w:p w14:paraId="3F2F3E32" w14:textId="77777777" w:rsidR="005928B2" w:rsidRDefault="005928B2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C33579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06"/>
    <w:multiLevelType w:val="hybridMultilevel"/>
    <w:tmpl w:val="DCC8934C"/>
    <w:lvl w:ilvl="0" w:tplc="EB28EFCA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0834EF1"/>
    <w:multiLevelType w:val="hybridMultilevel"/>
    <w:tmpl w:val="5BCE7D6C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E1081"/>
    <w:multiLevelType w:val="multilevel"/>
    <w:tmpl w:val="93FA85A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" w15:restartNumberingAfterBreak="0">
    <w:nsid w:val="0A3014F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C11545"/>
    <w:multiLevelType w:val="multilevel"/>
    <w:tmpl w:val="6B669168"/>
    <w:lvl w:ilvl="0">
      <w:start w:val="1"/>
      <w:numFmt w:val="decimal"/>
      <w:lvlText w:val="%1."/>
      <w:lvlJc w:val="left"/>
      <w:pPr>
        <w:ind w:left="482" w:hanging="48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hanging="48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900" w:hanging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09" w:hanging="48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8" w:hanging="48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27" w:hanging="48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36" w:hanging="482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5" w:hanging="48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54" w:hanging="482"/>
      </w:pPr>
      <w:rPr>
        <w:rFonts w:hint="default"/>
      </w:rPr>
    </w:lvl>
  </w:abstractNum>
  <w:abstractNum w:abstractNumId="5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0C32B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E41B76"/>
    <w:multiLevelType w:val="hybridMultilevel"/>
    <w:tmpl w:val="F1889040"/>
    <w:lvl w:ilvl="0" w:tplc="5FA4B00A">
      <w:start w:val="1"/>
      <w:numFmt w:val="decimal"/>
      <w:lvlText w:val="1.%1"/>
      <w:lvlJc w:val="left"/>
      <w:pPr>
        <w:ind w:left="1353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073" w:hanging="360"/>
      </w:pPr>
    </w:lvl>
    <w:lvl w:ilvl="2" w:tplc="040E001B" w:tentative="1">
      <w:start w:val="1"/>
      <w:numFmt w:val="lowerRoman"/>
      <w:lvlText w:val="%3."/>
      <w:lvlJc w:val="right"/>
      <w:pPr>
        <w:ind w:left="2793" w:hanging="180"/>
      </w:pPr>
    </w:lvl>
    <w:lvl w:ilvl="3" w:tplc="040E000F" w:tentative="1">
      <w:start w:val="1"/>
      <w:numFmt w:val="decimal"/>
      <w:lvlText w:val="%4."/>
      <w:lvlJc w:val="left"/>
      <w:pPr>
        <w:ind w:left="3513" w:hanging="360"/>
      </w:pPr>
    </w:lvl>
    <w:lvl w:ilvl="4" w:tplc="040E0019" w:tentative="1">
      <w:start w:val="1"/>
      <w:numFmt w:val="lowerLetter"/>
      <w:lvlText w:val="%5."/>
      <w:lvlJc w:val="left"/>
      <w:pPr>
        <w:ind w:left="4233" w:hanging="360"/>
      </w:pPr>
    </w:lvl>
    <w:lvl w:ilvl="5" w:tplc="040E001B" w:tentative="1">
      <w:start w:val="1"/>
      <w:numFmt w:val="lowerRoman"/>
      <w:lvlText w:val="%6."/>
      <w:lvlJc w:val="right"/>
      <w:pPr>
        <w:ind w:left="4953" w:hanging="180"/>
      </w:pPr>
    </w:lvl>
    <w:lvl w:ilvl="6" w:tplc="040E000F" w:tentative="1">
      <w:start w:val="1"/>
      <w:numFmt w:val="decimal"/>
      <w:lvlText w:val="%7."/>
      <w:lvlJc w:val="left"/>
      <w:pPr>
        <w:ind w:left="5673" w:hanging="360"/>
      </w:pPr>
    </w:lvl>
    <w:lvl w:ilvl="7" w:tplc="040E0019" w:tentative="1">
      <w:start w:val="1"/>
      <w:numFmt w:val="lowerLetter"/>
      <w:lvlText w:val="%8."/>
      <w:lvlJc w:val="left"/>
      <w:pPr>
        <w:ind w:left="6393" w:hanging="360"/>
      </w:pPr>
    </w:lvl>
    <w:lvl w:ilvl="8" w:tplc="040E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D230FFC"/>
    <w:multiLevelType w:val="hybridMultilevel"/>
    <w:tmpl w:val="78FA6B76"/>
    <w:lvl w:ilvl="0" w:tplc="E7BCBE6C">
      <w:start w:val="1"/>
      <w:numFmt w:val="decimal"/>
      <w:lvlText w:val="%1."/>
      <w:lvlJc w:val="left"/>
      <w:pPr>
        <w:ind w:left="1778" w:hanging="360"/>
      </w:pPr>
      <w:rPr>
        <w:rFonts w:ascii="Times New Roman" w:eastAsiaTheme="minorHAnsi" w:hAnsi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1D312138"/>
    <w:multiLevelType w:val="multilevel"/>
    <w:tmpl w:val="EDFEDC4C"/>
    <w:lvl w:ilvl="0">
      <w:start w:val="1"/>
      <w:numFmt w:val="decimal"/>
      <w:lvlText w:val="%1."/>
      <w:lvlJc w:val="left"/>
      <w:pPr>
        <w:ind w:left="482" w:hanging="482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191" w:hanging="48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900" w:hanging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09" w:hanging="48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8" w:hanging="48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27" w:hanging="48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36" w:hanging="482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5" w:hanging="48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54" w:hanging="482"/>
      </w:pPr>
      <w:rPr>
        <w:rFonts w:hint="default"/>
      </w:rPr>
    </w:lvl>
  </w:abstractNum>
  <w:abstractNum w:abstractNumId="10" w15:restartNumberingAfterBreak="0">
    <w:nsid w:val="20DE1074"/>
    <w:multiLevelType w:val="hybridMultilevel"/>
    <w:tmpl w:val="2508FF02"/>
    <w:lvl w:ilvl="0" w:tplc="D7904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3315511"/>
    <w:multiLevelType w:val="hybridMultilevel"/>
    <w:tmpl w:val="EFFC5E6A"/>
    <w:lvl w:ilvl="0" w:tplc="EE0026F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80D2EED"/>
    <w:multiLevelType w:val="multilevel"/>
    <w:tmpl w:val="E586017C"/>
    <w:lvl w:ilvl="0">
      <w:start w:val="1"/>
      <w:numFmt w:val="decimal"/>
      <w:lvlText w:val="%1."/>
      <w:lvlJc w:val="left"/>
      <w:pPr>
        <w:ind w:left="482" w:hanging="482"/>
      </w:pPr>
      <w:rPr>
        <w:rFonts w:hint="default"/>
      </w:rPr>
    </w:lvl>
    <w:lvl w:ilvl="1">
      <w:start w:val="1"/>
      <w:numFmt w:val="none"/>
      <w:lvlText w:val="2.2."/>
      <w:lvlJc w:val="left"/>
      <w:pPr>
        <w:ind w:left="1191" w:hanging="48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900" w:hanging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09" w:hanging="48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8" w:hanging="48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27" w:hanging="48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36" w:hanging="482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5" w:hanging="48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54" w:hanging="482"/>
      </w:pPr>
      <w:rPr>
        <w:rFonts w:hint="default"/>
      </w:rPr>
    </w:lvl>
  </w:abstractNum>
  <w:abstractNum w:abstractNumId="13" w15:restartNumberingAfterBreak="0">
    <w:nsid w:val="2A153203"/>
    <w:multiLevelType w:val="hybridMultilevel"/>
    <w:tmpl w:val="DB141546"/>
    <w:lvl w:ilvl="0" w:tplc="5B0E9C68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31BE3"/>
    <w:multiLevelType w:val="hybridMultilevel"/>
    <w:tmpl w:val="A89AB47E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95FB2"/>
    <w:multiLevelType w:val="hybridMultilevel"/>
    <w:tmpl w:val="DA823410"/>
    <w:lvl w:ilvl="0" w:tplc="D52EBE58">
      <w:start w:val="1"/>
      <w:numFmt w:val="decimal"/>
      <w:lvlText w:val="%1-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A6473"/>
    <w:multiLevelType w:val="multilevel"/>
    <w:tmpl w:val="DCF2DDC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25C73A9"/>
    <w:multiLevelType w:val="hybridMultilevel"/>
    <w:tmpl w:val="AD227134"/>
    <w:lvl w:ilvl="0" w:tplc="CF7C4B7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858" w:hanging="360"/>
      </w:pPr>
    </w:lvl>
    <w:lvl w:ilvl="2" w:tplc="040E001B" w:tentative="1">
      <w:start w:val="1"/>
      <w:numFmt w:val="lowerRoman"/>
      <w:lvlText w:val="%3."/>
      <w:lvlJc w:val="right"/>
      <w:pPr>
        <w:ind w:left="3578" w:hanging="180"/>
      </w:pPr>
    </w:lvl>
    <w:lvl w:ilvl="3" w:tplc="040E000F" w:tentative="1">
      <w:start w:val="1"/>
      <w:numFmt w:val="decimal"/>
      <w:lvlText w:val="%4."/>
      <w:lvlJc w:val="left"/>
      <w:pPr>
        <w:ind w:left="4298" w:hanging="360"/>
      </w:pPr>
    </w:lvl>
    <w:lvl w:ilvl="4" w:tplc="040E0019" w:tentative="1">
      <w:start w:val="1"/>
      <w:numFmt w:val="lowerLetter"/>
      <w:lvlText w:val="%5."/>
      <w:lvlJc w:val="left"/>
      <w:pPr>
        <w:ind w:left="5018" w:hanging="360"/>
      </w:pPr>
    </w:lvl>
    <w:lvl w:ilvl="5" w:tplc="040E001B" w:tentative="1">
      <w:start w:val="1"/>
      <w:numFmt w:val="lowerRoman"/>
      <w:lvlText w:val="%6."/>
      <w:lvlJc w:val="right"/>
      <w:pPr>
        <w:ind w:left="5738" w:hanging="180"/>
      </w:pPr>
    </w:lvl>
    <w:lvl w:ilvl="6" w:tplc="040E000F" w:tentative="1">
      <w:start w:val="1"/>
      <w:numFmt w:val="decimal"/>
      <w:lvlText w:val="%7."/>
      <w:lvlJc w:val="left"/>
      <w:pPr>
        <w:ind w:left="6458" w:hanging="360"/>
      </w:pPr>
    </w:lvl>
    <w:lvl w:ilvl="7" w:tplc="040E0019" w:tentative="1">
      <w:start w:val="1"/>
      <w:numFmt w:val="lowerLetter"/>
      <w:lvlText w:val="%8."/>
      <w:lvlJc w:val="left"/>
      <w:pPr>
        <w:ind w:left="7178" w:hanging="360"/>
      </w:pPr>
    </w:lvl>
    <w:lvl w:ilvl="8" w:tplc="040E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4A100EDD"/>
    <w:multiLevelType w:val="hybridMultilevel"/>
    <w:tmpl w:val="F4EA3DD2"/>
    <w:lvl w:ilvl="0" w:tplc="850A3202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E6B2445"/>
    <w:multiLevelType w:val="hybridMultilevel"/>
    <w:tmpl w:val="EC24A3FA"/>
    <w:lvl w:ilvl="0" w:tplc="2800E62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4E7C33A8"/>
    <w:multiLevelType w:val="multilevel"/>
    <w:tmpl w:val="040E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3" w15:restartNumberingAfterBreak="0">
    <w:nsid w:val="502A2941"/>
    <w:multiLevelType w:val="hybridMultilevel"/>
    <w:tmpl w:val="1A185684"/>
    <w:lvl w:ilvl="0" w:tplc="3C2015F0">
      <w:start w:val="1"/>
      <w:numFmt w:val="bullet"/>
      <w:lvlText w:val="-"/>
      <w:lvlJc w:val="left"/>
      <w:pPr>
        <w:ind w:left="2483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24" w15:restartNumberingAfterBreak="0">
    <w:nsid w:val="533C7D89"/>
    <w:multiLevelType w:val="hybridMultilevel"/>
    <w:tmpl w:val="BCB29F5C"/>
    <w:lvl w:ilvl="0" w:tplc="79203B6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57035ADD"/>
    <w:multiLevelType w:val="hybridMultilevel"/>
    <w:tmpl w:val="36968D0E"/>
    <w:lvl w:ilvl="0" w:tplc="8232354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579A67A4"/>
    <w:multiLevelType w:val="multilevel"/>
    <w:tmpl w:val="8B9C661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27" w15:restartNumberingAfterBreak="0">
    <w:nsid w:val="5833781B"/>
    <w:multiLevelType w:val="hybridMultilevel"/>
    <w:tmpl w:val="310AA028"/>
    <w:lvl w:ilvl="0" w:tplc="E7FC4E4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0136D7"/>
    <w:multiLevelType w:val="multilevel"/>
    <w:tmpl w:val="0F8A8F7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29" w15:restartNumberingAfterBreak="0">
    <w:nsid w:val="5B0944E5"/>
    <w:multiLevelType w:val="hybridMultilevel"/>
    <w:tmpl w:val="911A046C"/>
    <w:lvl w:ilvl="0" w:tplc="79A42F9A">
      <w:numFmt w:val="bullet"/>
      <w:lvlText w:val="-"/>
      <w:lvlJc w:val="left"/>
      <w:pPr>
        <w:ind w:left="1077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5B1E4B57"/>
    <w:multiLevelType w:val="hybridMultilevel"/>
    <w:tmpl w:val="631EEA22"/>
    <w:lvl w:ilvl="0" w:tplc="F3988E24">
      <w:start w:val="1"/>
      <w:numFmt w:val="decimal"/>
      <w:lvlText w:val="1.%1"/>
      <w:lvlJc w:val="left"/>
      <w:pPr>
        <w:ind w:left="993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D961E72"/>
    <w:multiLevelType w:val="multilevel"/>
    <w:tmpl w:val="2E6A1DE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none"/>
      <w:lvlText w:val="1."/>
      <w:lvlJc w:val="left"/>
      <w:pPr>
        <w:ind w:left="1428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6F4E5475"/>
    <w:multiLevelType w:val="multilevel"/>
    <w:tmpl w:val="C4127C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3" w15:restartNumberingAfterBreak="0">
    <w:nsid w:val="72B7350A"/>
    <w:multiLevelType w:val="hybridMultilevel"/>
    <w:tmpl w:val="3D3A4E4A"/>
    <w:lvl w:ilvl="0" w:tplc="040E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72D82A0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53A15CC"/>
    <w:multiLevelType w:val="hybridMultilevel"/>
    <w:tmpl w:val="82DE08C4"/>
    <w:lvl w:ilvl="0" w:tplc="DF042F6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8" w:hanging="360"/>
      </w:pPr>
    </w:lvl>
    <w:lvl w:ilvl="2" w:tplc="040E001B" w:tentative="1">
      <w:start w:val="1"/>
      <w:numFmt w:val="lowerRoman"/>
      <w:lvlText w:val="%3."/>
      <w:lvlJc w:val="right"/>
      <w:pPr>
        <w:ind w:left="3218" w:hanging="180"/>
      </w:pPr>
    </w:lvl>
    <w:lvl w:ilvl="3" w:tplc="040E000F" w:tentative="1">
      <w:start w:val="1"/>
      <w:numFmt w:val="decimal"/>
      <w:lvlText w:val="%4."/>
      <w:lvlJc w:val="left"/>
      <w:pPr>
        <w:ind w:left="3938" w:hanging="360"/>
      </w:pPr>
    </w:lvl>
    <w:lvl w:ilvl="4" w:tplc="040E0019" w:tentative="1">
      <w:start w:val="1"/>
      <w:numFmt w:val="lowerLetter"/>
      <w:lvlText w:val="%5."/>
      <w:lvlJc w:val="left"/>
      <w:pPr>
        <w:ind w:left="4658" w:hanging="360"/>
      </w:pPr>
    </w:lvl>
    <w:lvl w:ilvl="5" w:tplc="040E001B" w:tentative="1">
      <w:start w:val="1"/>
      <w:numFmt w:val="lowerRoman"/>
      <w:lvlText w:val="%6."/>
      <w:lvlJc w:val="right"/>
      <w:pPr>
        <w:ind w:left="5378" w:hanging="180"/>
      </w:pPr>
    </w:lvl>
    <w:lvl w:ilvl="6" w:tplc="040E000F" w:tentative="1">
      <w:start w:val="1"/>
      <w:numFmt w:val="decimal"/>
      <w:lvlText w:val="%7."/>
      <w:lvlJc w:val="left"/>
      <w:pPr>
        <w:ind w:left="6098" w:hanging="360"/>
      </w:pPr>
    </w:lvl>
    <w:lvl w:ilvl="7" w:tplc="040E0019" w:tentative="1">
      <w:start w:val="1"/>
      <w:numFmt w:val="lowerLetter"/>
      <w:lvlText w:val="%8."/>
      <w:lvlJc w:val="left"/>
      <w:pPr>
        <w:ind w:left="6818" w:hanging="360"/>
      </w:pPr>
    </w:lvl>
    <w:lvl w:ilvl="8" w:tplc="040E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79021BF2"/>
    <w:multiLevelType w:val="hybridMultilevel"/>
    <w:tmpl w:val="5DF4E48E"/>
    <w:lvl w:ilvl="0" w:tplc="A7E6A6C6">
      <w:start w:val="1"/>
      <w:numFmt w:val="decimal"/>
      <w:pStyle w:val="Cmsor1"/>
      <w:lvlText w:val="%1."/>
      <w:lvlJc w:val="left"/>
      <w:pPr>
        <w:ind w:left="717" w:hanging="360"/>
      </w:pPr>
      <w:rPr>
        <w:rFonts w:hint="default"/>
      </w:rPr>
    </w:lvl>
    <w:lvl w:ilvl="1" w:tplc="AA52A092">
      <w:start w:val="1"/>
      <w:numFmt w:val="lowerLetter"/>
      <w:lvlText w:val="%2."/>
      <w:lvlJc w:val="left"/>
      <w:pPr>
        <w:ind w:left="1437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7" w15:restartNumberingAfterBreak="0">
    <w:nsid w:val="7AA558AC"/>
    <w:multiLevelType w:val="multilevel"/>
    <w:tmpl w:val="4AEE01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7"/>
  </w:num>
  <w:num w:numId="2">
    <w:abstractNumId w:val="5"/>
  </w:num>
  <w:num w:numId="3">
    <w:abstractNumId w:val="37"/>
  </w:num>
  <w:num w:numId="4">
    <w:abstractNumId w:val="17"/>
  </w:num>
  <w:num w:numId="5">
    <w:abstractNumId w:val="14"/>
  </w:num>
  <w:num w:numId="6">
    <w:abstractNumId w:val="15"/>
  </w:num>
  <w:num w:numId="7">
    <w:abstractNumId w:val="17"/>
  </w:num>
  <w:num w:numId="8">
    <w:abstractNumId w:val="1"/>
  </w:num>
  <w:num w:numId="9">
    <w:abstractNumId w:val="36"/>
  </w:num>
  <w:num w:numId="10">
    <w:abstractNumId w:val="3"/>
  </w:num>
  <w:num w:numId="11">
    <w:abstractNumId w:val="34"/>
  </w:num>
  <w:num w:numId="12">
    <w:abstractNumId w:val="18"/>
  </w:num>
  <w:num w:numId="13">
    <w:abstractNumId w:val="26"/>
  </w:num>
  <w:num w:numId="14">
    <w:abstractNumId w:val="28"/>
  </w:num>
  <w:num w:numId="15">
    <w:abstractNumId w:val="36"/>
    <w:lvlOverride w:ilvl="0">
      <w:startOverride w:val="1"/>
    </w:lvlOverride>
  </w:num>
  <w:num w:numId="16">
    <w:abstractNumId w:val="6"/>
  </w:num>
  <w:num w:numId="17">
    <w:abstractNumId w:val="22"/>
  </w:num>
  <w:num w:numId="18">
    <w:abstractNumId w:val="4"/>
  </w:num>
  <w:num w:numId="19">
    <w:abstractNumId w:val="13"/>
  </w:num>
  <w:num w:numId="20">
    <w:abstractNumId w:val="31"/>
  </w:num>
  <w:num w:numId="21">
    <w:abstractNumId w:val="9"/>
  </w:num>
  <w:num w:numId="22">
    <w:abstractNumId w:val="4"/>
    <w:lvlOverride w:ilvl="0">
      <w:lvl w:ilvl="0">
        <w:start w:val="1"/>
        <w:numFmt w:val="decimal"/>
        <w:lvlText w:val="%1."/>
        <w:lvlJc w:val="left"/>
        <w:pPr>
          <w:ind w:left="482" w:hanging="482"/>
        </w:pPr>
        <w:rPr>
          <w:rFonts w:hint="default"/>
        </w:rPr>
      </w:lvl>
    </w:lvlOverride>
    <w:lvlOverride w:ilvl="1">
      <w:lvl w:ilvl="1">
        <w:start w:val="1"/>
        <w:numFmt w:val="none"/>
        <w:lvlText w:val="2.1."/>
        <w:lvlJc w:val="left"/>
        <w:pPr>
          <w:ind w:left="1191" w:hanging="482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900" w:hanging="482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609" w:hanging="482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18" w:hanging="48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027" w:hanging="48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736" w:hanging="48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445" w:hanging="482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6154" w:hanging="482"/>
        </w:pPr>
        <w:rPr>
          <w:rFonts w:hint="default"/>
        </w:rPr>
      </w:lvl>
    </w:lvlOverride>
  </w:num>
  <w:num w:numId="23">
    <w:abstractNumId w:val="12"/>
  </w:num>
  <w:num w:numId="24">
    <w:abstractNumId w:val="20"/>
  </w:num>
  <w:num w:numId="25">
    <w:abstractNumId w:val="30"/>
  </w:num>
  <w:num w:numId="26">
    <w:abstractNumId w:val="29"/>
  </w:num>
  <w:num w:numId="27">
    <w:abstractNumId w:val="27"/>
  </w:num>
  <w:num w:numId="28">
    <w:abstractNumId w:val="0"/>
  </w:num>
  <w:num w:numId="29">
    <w:abstractNumId w:val="8"/>
  </w:num>
  <w:num w:numId="30">
    <w:abstractNumId w:val="23"/>
  </w:num>
  <w:num w:numId="31">
    <w:abstractNumId w:val="24"/>
  </w:num>
  <w:num w:numId="32">
    <w:abstractNumId w:val="21"/>
  </w:num>
  <w:num w:numId="33">
    <w:abstractNumId w:val="7"/>
  </w:num>
  <w:num w:numId="34">
    <w:abstractNumId w:val="32"/>
  </w:num>
  <w:num w:numId="35">
    <w:abstractNumId w:val="16"/>
  </w:num>
  <w:num w:numId="36">
    <w:abstractNumId w:val="11"/>
  </w:num>
  <w:num w:numId="37">
    <w:abstractNumId w:val="2"/>
  </w:num>
  <w:num w:numId="38">
    <w:abstractNumId w:val="35"/>
  </w:num>
  <w:num w:numId="39">
    <w:abstractNumId w:val="19"/>
  </w:num>
  <w:num w:numId="40">
    <w:abstractNumId w:val="33"/>
  </w:num>
  <w:num w:numId="41">
    <w:abstractNumId w:val="25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attachedTemplate r:id="rId1"/>
  <w:defaultTabStop w:val="709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23E64"/>
    <w:rsid w:val="00027E69"/>
    <w:rsid w:val="00032154"/>
    <w:rsid w:val="0003471D"/>
    <w:rsid w:val="0004023E"/>
    <w:rsid w:val="0004277F"/>
    <w:rsid w:val="000807D7"/>
    <w:rsid w:val="000841B4"/>
    <w:rsid w:val="000A2BEA"/>
    <w:rsid w:val="000C4521"/>
    <w:rsid w:val="000F3DCA"/>
    <w:rsid w:val="001022A1"/>
    <w:rsid w:val="00122025"/>
    <w:rsid w:val="00184A48"/>
    <w:rsid w:val="00193A18"/>
    <w:rsid w:val="001C5720"/>
    <w:rsid w:val="001C5C8F"/>
    <w:rsid w:val="00212F37"/>
    <w:rsid w:val="00237C15"/>
    <w:rsid w:val="0025230E"/>
    <w:rsid w:val="002B0B17"/>
    <w:rsid w:val="002D5D18"/>
    <w:rsid w:val="002F317A"/>
    <w:rsid w:val="00306FF2"/>
    <w:rsid w:val="00345DF0"/>
    <w:rsid w:val="00397202"/>
    <w:rsid w:val="003E6690"/>
    <w:rsid w:val="0040317D"/>
    <w:rsid w:val="00406C74"/>
    <w:rsid w:val="0041271C"/>
    <w:rsid w:val="004145E4"/>
    <w:rsid w:val="00417EBC"/>
    <w:rsid w:val="00427965"/>
    <w:rsid w:val="004307A0"/>
    <w:rsid w:val="00433396"/>
    <w:rsid w:val="00433C33"/>
    <w:rsid w:val="0045078F"/>
    <w:rsid w:val="0046589C"/>
    <w:rsid w:val="00466C07"/>
    <w:rsid w:val="0047273F"/>
    <w:rsid w:val="004810EF"/>
    <w:rsid w:val="0049673D"/>
    <w:rsid w:val="004A6D29"/>
    <w:rsid w:val="004B31AE"/>
    <w:rsid w:val="004B3D68"/>
    <w:rsid w:val="004E2D75"/>
    <w:rsid w:val="004E50A2"/>
    <w:rsid w:val="004E7F50"/>
    <w:rsid w:val="00562278"/>
    <w:rsid w:val="005928B2"/>
    <w:rsid w:val="005A339B"/>
    <w:rsid w:val="005B3CB5"/>
    <w:rsid w:val="005D5CE7"/>
    <w:rsid w:val="00607435"/>
    <w:rsid w:val="00617F60"/>
    <w:rsid w:val="006221B9"/>
    <w:rsid w:val="00631C0D"/>
    <w:rsid w:val="00654C40"/>
    <w:rsid w:val="006B7104"/>
    <w:rsid w:val="006D34C3"/>
    <w:rsid w:val="00725D23"/>
    <w:rsid w:val="00737551"/>
    <w:rsid w:val="00760051"/>
    <w:rsid w:val="00796217"/>
    <w:rsid w:val="007B0D64"/>
    <w:rsid w:val="0080515A"/>
    <w:rsid w:val="008365C7"/>
    <w:rsid w:val="008742FC"/>
    <w:rsid w:val="008E2DF1"/>
    <w:rsid w:val="008E3034"/>
    <w:rsid w:val="00903412"/>
    <w:rsid w:val="00933BD2"/>
    <w:rsid w:val="00961537"/>
    <w:rsid w:val="00986E4D"/>
    <w:rsid w:val="009A4BC3"/>
    <w:rsid w:val="009A7AD3"/>
    <w:rsid w:val="00A03BE7"/>
    <w:rsid w:val="00A229EC"/>
    <w:rsid w:val="00A4570B"/>
    <w:rsid w:val="00A52BB0"/>
    <w:rsid w:val="00A55E1C"/>
    <w:rsid w:val="00A61E7E"/>
    <w:rsid w:val="00A922BE"/>
    <w:rsid w:val="00AA4035"/>
    <w:rsid w:val="00AB186A"/>
    <w:rsid w:val="00AC56A6"/>
    <w:rsid w:val="00AE0F36"/>
    <w:rsid w:val="00AE5505"/>
    <w:rsid w:val="00B07EF0"/>
    <w:rsid w:val="00B26891"/>
    <w:rsid w:val="00B32FF9"/>
    <w:rsid w:val="00B44D45"/>
    <w:rsid w:val="00B85425"/>
    <w:rsid w:val="00BA0EC5"/>
    <w:rsid w:val="00C067A1"/>
    <w:rsid w:val="00C630C9"/>
    <w:rsid w:val="00C63AE5"/>
    <w:rsid w:val="00C642BD"/>
    <w:rsid w:val="00C741BC"/>
    <w:rsid w:val="00C83785"/>
    <w:rsid w:val="00CA780C"/>
    <w:rsid w:val="00CB2270"/>
    <w:rsid w:val="00CD4884"/>
    <w:rsid w:val="00D3700A"/>
    <w:rsid w:val="00D4652A"/>
    <w:rsid w:val="00D6281E"/>
    <w:rsid w:val="00E32CEF"/>
    <w:rsid w:val="00E3663E"/>
    <w:rsid w:val="00E43D5A"/>
    <w:rsid w:val="00E64765"/>
    <w:rsid w:val="00E74F8D"/>
    <w:rsid w:val="00E91327"/>
    <w:rsid w:val="00EA04B5"/>
    <w:rsid w:val="00EA0A87"/>
    <w:rsid w:val="00EB0EBB"/>
    <w:rsid w:val="00F52CA2"/>
    <w:rsid w:val="00F568C9"/>
    <w:rsid w:val="00F87802"/>
    <w:rsid w:val="00FA4588"/>
    <w:rsid w:val="00FC3E21"/>
    <w:rsid w:val="00FD4FE6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562278"/>
    <w:pPr>
      <w:keepNext/>
      <w:keepLines/>
      <w:pageBreakBefore/>
      <w:numPr>
        <w:numId w:val="9"/>
      </w:numPr>
      <w:spacing w:before="240" w:after="240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autoRedefine/>
    <w:uiPriority w:val="9"/>
    <w:unhideWhenUsed/>
    <w:qFormat/>
    <w:rsid w:val="00CB2270"/>
    <w:pPr>
      <w:pageBreakBefore w:val="0"/>
      <w:numPr>
        <w:numId w:val="0"/>
      </w:numPr>
      <w:tabs>
        <w:tab w:val="left" w:pos="709"/>
        <w:tab w:val="left" w:pos="1701"/>
        <w:tab w:val="left" w:pos="3331"/>
      </w:tabs>
      <w:ind w:left="993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562278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CB2270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BA0EC5"/>
    <w:pPr>
      <w:spacing w:after="0" w:line="240" w:lineRule="auto"/>
      <w:jc w:val="both"/>
    </w:pPr>
    <w:rPr>
      <w:rFonts w:ascii="Times New Roman" w:hAnsi="Times New Roman" w:cs="Times New Roman"/>
      <w:color w:val="59595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1</Pages>
  <Words>466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Horváth Benedek</cp:lastModifiedBy>
  <cp:revision>4</cp:revision>
  <cp:lastPrinted>2026-09-22T13:10:00Z</cp:lastPrinted>
  <dcterms:created xsi:type="dcterms:W3CDTF">2026-10-06T11:28:00Z</dcterms:created>
  <dcterms:modified xsi:type="dcterms:W3CDTF">2026-10-20T10:37:00Z</dcterms:modified>
</cp:coreProperties>
</file>