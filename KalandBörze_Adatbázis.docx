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64CF5842" w:rsidR="0046589C" w:rsidRPr="0046589C" w:rsidRDefault="00C642BD" w:rsidP="0046589C">
      <w:pPr>
        <w:pStyle w:val="Alcm"/>
        <w:spacing w:after="1440"/>
      </w:pPr>
      <w:r>
        <w:t>Adatbázis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01B1DEE8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p w14:paraId="317F6B6E" w14:textId="77777777" w:rsidR="002B0B17" w:rsidRDefault="002B0B17" w:rsidP="00E43D5A">
      <w:pPr>
        <w:tabs>
          <w:tab w:val="left" w:pos="1418"/>
        </w:tabs>
        <w:jc w:val="left"/>
        <w:rPr>
          <w:noProof/>
        </w:rPr>
        <w:sectPr w:rsidR="002B0B17" w:rsidSect="00760051">
          <w:headerReference w:type="default" r:id="rId9"/>
          <w:footerReference w:type="default" r:id="rId10"/>
          <w:pgSz w:w="11906" w:h="16838"/>
          <w:pgMar w:top="1736" w:right="1274" w:bottom="1134" w:left="1276" w:header="709" w:footer="709" w:gutter="0"/>
          <w:pgNumType w:start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5D358D8F" w14:textId="77777777" w:rsidR="002B0B17" w:rsidRPr="001C5C8F" w:rsidRDefault="002B0B17" w:rsidP="00C642BD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0CD50CAB" w14:textId="7854A19D" w:rsidR="00E64765" w:rsidRDefault="002B0B1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77386" w:history="1">
            <w:r w:rsidR="00E64765" w:rsidRPr="00813B92">
              <w:rPr>
                <w:rStyle w:val="Hiperhivatkozs"/>
                <w:noProof/>
              </w:rPr>
              <w:t>1.</w:t>
            </w:r>
            <w:r w:rsidR="00E6476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E64765" w:rsidRPr="00813B92">
              <w:rPr>
                <w:rStyle w:val="Hiperhivatkozs"/>
                <w:noProof/>
              </w:rPr>
              <w:t>Táblák</w:t>
            </w:r>
            <w:r w:rsidR="00E64765">
              <w:rPr>
                <w:noProof/>
                <w:webHidden/>
              </w:rPr>
              <w:tab/>
            </w:r>
            <w:r w:rsidR="00E64765">
              <w:rPr>
                <w:noProof/>
                <w:webHidden/>
              </w:rPr>
              <w:fldChar w:fldCharType="begin"/>
            </w:r>
            <w:r w:rsidR="00E64765">
              <w:rPr>
                <w:noProof/>
                <w:webHidden/>
              </w:rPr>
              <w:instrText xml:space="preserve"> PAGEREF _Toc241577386 \h </w:instrText>
            </w:r>
            <w:r w:rsidR="00E64765">
              <w:rPr>
                <w:noProof/>
                <w:webHidden/>
              </w:rPr>
            </w:r>
            <w:r w:rsidR="00E64765">
              <w:rPr>
                <w:noProof/>
                <w:webHidden/>
              </w:rPr>
              <w:fldChar w:fldCharType="separate"/>
            </w:r>
            <w:r w:rsidR="00E64765">
              <w:rPr>
                <w:noProof/>
                <w:webHidden/>
              </w:rPr>
              <w:t>2</w:t>
            </w:r>
            <w:r w:rsidR="00E64765">
              <w:rPr>
                <w:noProof/>
                <w:webHidden/>
              </w:rPr>
              <w:fldChar w:fldCharType="end"/>
            </w:r>
          </w:hyperlink>
        </w:p>
        <w:p w14:paraId="6453AA0D" w14:textId="412411DD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87" w:history="1">
            <w:r w:rsidRPr="00813B92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9BD2" w14:textId="0BA9CADB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88" w:history="1">
            <w:r w:rsidRPr="00813B92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9C519" w14:textId="4CC58EA8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89" w:history="1">
            <w:r w:rsidRPr="00813B92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favorites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02A9" w14:textId="4CBCA05B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90" w:history="1">
            <w:r w:rsidRPr="00813B92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publisher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D82C" w14:textId="5EB932AC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91" w:history="1">
            <w:r w:rsidRPr="00813B92">
              <w:rPr>
                <w:rStyle w:val="Hiperhivatkozs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F476" w14:textId="39F318B3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92" w:history="1">
            <w:r w:rsidRPr="00813B92">
              <w:rPr>
                <w:rStyle w:val="Hiperhivatkozs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42F7" w14:textId="5FD90D64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93" w:history="1">
            <w:r w:rsidRPr="00813B92">
              <w:rPr>
                <w:rStyle w:val="Hiperhivatkozs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6A705" w14:textId="50E8E002" w:rsidR="00E64765" w:rsidRDefault="00E6476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1577394" w:history="1">
            <w:r w:rsidRPr="00813B92">
              <w:rPr>
                <w:rStyle w:val="Hiperhivatkozs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13B92">
              <w:rPr>
                <w:rStyle w:val="Hiperhivatkozs"/>
                <w:noProof/>
              </w:rPr>
              <w:t>mcategory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5161" w14:textId="73922183" w:rsidR="00F52CA2" w:rsidRPr="00A229EC" w:rsidRDefault="002B0B17" w:rsidP="00F52CA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6443E11" w14:textId="59F5B95C" w:rsidR="00D4652A" w:rsidRDefault="00C642BD" w:rsidP="00C642BD">
      <w:pPr>
        <w:pStyle w:val="Cmsor1"/>
      </w:pPr>
      <w:bookmarkStart w:id="0" w:name="_Toc241577386"/>
      <w:r>
        <w:lastRenderedPageBreak/>
        <w:t>Táblák</w:t>
      </w:r>
      <w:bookmarkEnd w:id="0"/>
    </w:p>
    <w:p w14:paraId="42D4E91F" w14:textId="0C4F59E8" w:rsidR="00C642BD" w:rsidRDefault="00027E69" w:rsidP="00B26891">
      <w:pPr>
        <w:pStyle w:val="Cmsor2"/>
        <w:numPr>
          <w:ilvl w:val="1"/>
          <w:numId w:val="18"/>
        </w:numPr>
      </w:pPr>
      <w:bookmarkStart w:id="1" w:name="_Toc241577387"/>
      <w:r>
        <w:t>u</w:t>
      </w:r>
      <w:r w:rsidR="00C642BD">
        <w:t>ser</w:t>
      </w:r>
      <w:bookmarkEnd w:id="1"/>
    </w:p>
    <w:p w14:paraId="64BC832D" w14:textId="64345330" w:rsidR="00B26891" w:rsidRDefault="00F568C9" w:rsidP="00B26891">
      <w:pPr>
        <w:pStyle w:val="Listaszerbekezds"/>
        <w:numPr>
          <w:ilvl w:val="0"/>
          <w:numId w:val="19"/>
        </w:numPr>
      </w:pPr>
      <w:r>
        <w:t>i</w:t>
      </w:r>
      <w:r w:rsidR="00345DF0">
        <w:t>d</w:t>
      </w:r>
      <w:r w:rsidR="00B26891">
        <w:t xml:space="preserve"> (Primary Key)</w:t>
      </w:r>
      <w:r w:rsidR="00345DF0">
        <w:t>:</w:t>
      </w:r>
      <w:r w:rsidR="00B26891">
        <w:t xml:space="preserve"> A felhasználónak generált szám (BigInt)</w:t>
      </w:r>
    </w:p>
    <w:p w14:paraId="77F8FE1E" w14:textId="2AA1EE53" w:rsidR="00A03BE7" w:rsidRDefault="00F568C9" w:rsidP="00B26891">
      <w:pPr>
        <w:pStyle w:val="Listaszerbekezds"/>
        <w:numPr>
          <w:ilvl w:val="0"/>
          <w:numId w:val="19"/>
        </w:numPr>
      </w:pPr>
      <w:r>
        <w:t>u</w:t>
      </w:r>
      <w:r w:rsidR="00A03BE7">
        <w:t>sername: A felhasználó kitalált neve (varchar(255))</w:t>
      </w:r>
    </w:p>
    <w:p w14:paraId="2E0AAF79" w14:textId="4749BC0A" w:rsidR="00B26891" w:rsidRDefault="00F568C9" w:rsidP="00B26891">
      <w:pPr>
        <w:pStyle w:val="Listaszerbekezds"/>
        <w:numPr>
          <w:ilvl w:val="0"/>
          <w:numId w:val="19"/>
        </w:numPr>
      </w:pPr>
      <w:r>
        <w:t>n</w:t>
      </w:r>
      <w:r w:rsidR="00B26891">
        <w:t>ame: A felhasználó neve (varchar(255)) (Nem lehet benne szám)</w:t>
      </w:r>
    </w:p>
    <w:p w14:paraId="4D120510" w14:textId="3BCBF52F" w:rsidR="00B26891" w:rsidRDefault="00F568C9" w:rsidP="00B26891">
      <w:pPr>
        <w:pStyle w:val="Listaszerbekezds"/>
        <w:numPr>
          <w:ilvl w:val="0"/>
          <w:numId w:val="19"/>
        </w:numPr>
      </w:pPr>
      <w:r>
        <w:t>p</w:t>
      </w:r>
      <w:r w:rsidR="00B26891">
        <w:t>assword: A f</w:t>
      </w:r>
      <w:r w:rsidR="00345DF0">
        <w:t>e</w:t>
      </w:r>
      <w:r w:rsidR="00B26891">
        <w:t>lhasználó jelszava</w:t>
      </w:r>
      <w:r w:rsidR="00345DF0">
        <w:t xml:space="preserve"> (varchar(255)) (Titkosított)</w:t>
      </w:r>
    </w:p>
    <w:p w14:paraId="78FCCA3A" w14:textId="3A1F3A09" w:rsidR="00345DF0" w:rsidRDefault="00F568C9" w:rsidP="00B26891">
      <w:pPr>
        <w:pStyle w:val="Listaszerbekezds"/>
        <w:numPr>
          <w:ilvl w:val="0"/>
          <w:numId w:val="19"/>
        </w:numPr>
      </w:pPr>
      <w:r>
        <w:t>e</w:t>
      </w:r>
      <w:r w:rsidR="00345DF0">
        <w:t>mail: A felhasználó e-mail címe (varchar(255)) („@” karakter kötelező bele)</w:t>
      </w:r>
    </w:p>
    <w:p w14:paraId="76890BB4" w14:textId="7DBB1C07" w:rsidR="00345DF0" w:rsidRDefault="00F568C9" w:rsidP="00B26891">
      <w:pPr>
        <w:pStyle w:val="Listaszerbekezds"/>
        <w:numPr>
          <w:ilvl w:val="0"/>
          <w:numId w:val="19"/>
        </w:numPr>
      </w:pPr>
      <w:r>
        <w:t>p</w:t>
      </w:r>
      <w:r w:rsidR="00345DF0">
        <w:t xml:space="preserve">hone: A felhasználó telefonszáma (BigInt) </w:t>
      </w:r>
    </w:p>
    <w:p w14:paraId="4FE85D2D" w14:textId="09C2230F" w:rsidR="00345DF0" w:rsidRDefault="00F568C9" w:rsidP="00345DF0">
      <w:pPr>
        <w:pStyle w:val="Listaszerbekezds"/>
        <w:numPr>
          <w:ilvl w:val="0"/>
          <w:numId w:val="19"/>
        </w:numPr>
      </w:pPr>
      <w:r>
        <w:t>b</w:t>
      </w:r>
      <w:r w:rsidR="00345DF0">
        <w:t>irth_</w:t>
      </w:r>
      <w:r>
        <w:t>d</w:t>
      </w:r>
      <w:r w:rsidR="00345DF0">
        <w:t xml:space="preserve">ate: A felhasználó születési ideje (DateTime) </w:t>
      </w:r>
    </w:p>
    <w:p w14:paraId="04B5FFAA" w14:textId="517C1F2B" w:rsidR="00345DF0" w:rsidRDefault="00027E69" w:rsidP="00345DF0">
      <w:pPr>
        <w:pStyle w:val="Cmsor2"/>
        <w:numPr>
          <w:ilvl w:val="1"/>
          <w:numId w:val="18"/>
        </w:numPr>
      </w:pPr>
      <w:bookmarkStart w:id="2" w:name="_Toc241577388"/>
      <w:r>
        <w:t>e</w:t>
      </w:r>
      <w:r w:rsidR="00345DF0">
        <w:t>vent</w:t>
      </w:r>
      <w:bookmarkEnd w:id="2"/>
      <w:r w:rsidR="00345DF0">
        <w:t xml:space="preserve"> </w:t>
      </w:r>
    </w:p>
    <w:p w14:paraId="174C15E7" w14:textId="5EF2452A" w:rsidR="00345DF0" w:rsidRDefault="00F568C9" w:rsidP="00345DF0">
      <w:pPr>
        <w:pStyle w:val="Listaszerbekezds"/>
        <w:numPr>
          <w:ilvl w:val="0"/>
          <w:numId w:val="19"/>
        </w:numPr>
      </w:pPr>
      <w:r>
        <w:t>i</w:t>
      </w:r>
      <w:r w:rsidR="00345DF0">
        <w:t xml:space="preserve">d (Primary Key): Az esemény </w:t>
      </w:r>
      <w:r w:rsidR="00032154">
        <w:t xml:space="preserve"> generált azonosítója (BigInt)</w:t>
      </w:r>
    </w:p>
    <w:p w14:paraId="30F29778" w14:textId="24D5383F" w:rsidR="00032154" w:rsidRDefault="00F568C9" w:rsidP="00345DF0">
      <w:pPr>
        <w:pStyle w:val="Listaszerbekezds"/>
        <w:numPr>
          <w:ilvl w:val="0"/>
          <w:numId w:val="19"/>
        </w:numPr>
      </w:pPr>
      <w:r>
        <w:t>n</w:t>
      </w:r>
      <w:r w:rsidR="00032154">
        <w:t>ame: Az esemény neve (varchar(255))</w:t>
      </w:r>
    </w:p>
    <w:p w14:paraId="19F230F7" w14:textId="5E469384" w:rsidR="00032154" w:rsidRDefault="00F568C9" w:rsidP="00345DF0">
      <w:pPr>
        <w:pStyle w:val="Listaszerbekezds"/>
        <w:numPr>
          <w:ilvl w:val="0"/>
          <w:numId w:val="19"/>
        </w:numPr>
      </w:pPr>
      <w:r>
        <w:t>d</w:t>
      </w:r>
      <w:r w:rsidR="00032154">
        <w:t>escription: Az esemény leírása (MediumText)</w:t>
      </w:r>
    </w:p>
    <w:p w14:paraId="555AEDC0" w14:textId="1FD2AC42" w:rsidR="00032154" w:rsidRDefault="00F568C9" w:rsidP="00345DF0">
      <w:pPr>
        <w:pStyle w:val="Listaszerbekezds"/>
        <w:numPr>
          <w:ilvl w:val="0"/>
          <w:numId w:val="19"/>
        </w:numPr>
      </w:pPr>
      <w:r>
        <w:t>l</w:t>
      </w:r>
      <w:r w:rsidR="00032154">
        <w:t>ocation: Az esemény helyszíne (varchar(255))</w:t>
      </w:r>
    </w:p>
    <w:p w14:paraId="1ED52517" w14:textId="290D7931" w:rsidR="00032154" w:rsidRDefault="00F568C9" w:rsidP="00345DF0">
      <w:pPr>
        <w:pStyle w:val="Listaszerbekezds"/>
        <w:numPr>
          <w:ilvl w:val="0"/>
          <w:numId w:val="19"/>
        </w:numPr>
      </w:pPr>
      <w:r>
        <w:t>p</w:t>
      </w:r>
      <w:r w:rsidR="00032154">
        <w:t>ictures: Képek a helyszínről és az eseményről (Set)</w:t>
      </w:r>
    </w:p>
    <w:p w14:paraId="07D8397D" w14:textId="2CDD4111" w:rsidR="00032154" w:rsidRDefault="00F568C9" w:rsidP="00345DF0">
      <w:pPr>
        <w:pStyle w:val="Listaszerbekezds"/>
        <w:numPr>
          <w:ilvl w:val="0"/>
          <w:numId w:val="19"/>
        </w:numPr>
      </w:pPr>
      <w:r>
        <w:t>e</w:t>
      </w:r>
      <w:r w:rsidR="00032154">
        <w:t>vent_</w:t>
      </w:r>
      <w:r>
        <w:t>d</w:t>
      </w:r>
      <w:r w:rsidR="00032154">
        <w:t>ate_</w:t>
      </w:r>
      <w:r>
        <w:t>s</w:t>
      </w:r>
      <w:r w:rsidR="00032154">
        <w:t>tart: Az esemény kezdete (DateTime)</w:t>
      </w:r>
    </w:p>
    <w:p w14:paraId="393BA829" w14:textId="4673B0AF" w:rsidR="00032154" w:rsidRDefault="00F568C9" w:rsidP="00A03BE7">
      <w:pPr>
        <w:pStyle w:val="Listaszerbekezds"/>
        <w:numPr>
          <w:ilvl w:val="0"/>
          <w:numId w:val="19"/>
        </w:numPr>
      </w:pPr>
      <w:r>
        <w:t>e</w:t>
      </w:r>
      <w:r w:rsidR="00032154">
        <w:t>vent_</w:t>
      </w:r>
      <w:r>
        <w:t>d</w:t>
      </w:r>
      <w:r w:rsidR="00032154">
        <w:t>ate_</w:t>
      </w:r>
      <w:r>
        <w:t>f</w:t>
      </w:r>
      <w:r w:rsidR="00032154">
        <w:t>insih: Az esemény vége (DateTime)</w:t>
      </w:r>
    </w:p>
    <w:p w14:paraId="1D206C52" w14:textId="671C7982" w:rsidR="00617F60" w:rsidRDefault="00F568C9" w:rsidP="00A03BE7">
      <w:pPr>
        <w:pStyle w:val="Listaszerbekezds"/>
        <w:numPr>
          <w:ilvl w:val="0"/>
          <w:numId w:val="19"/>
        </w:numPr>
      </w:pPr>
      <w:r>
        <w:t>c</w:t>
      </w:r>
      <w:r w:rsidR="00617F60">
        <w:t>ity_</w:t>
      </w:r>
      <w:r>
        <w:t>i</w:t>
      </w:r>
      <w:r w:rsidR="00617F60">
        <w:t xml:space="preserve">d (Foreign Key): A város azonosítója </w:t>
      </w:r>
      <w:r w:rsidR="004E7F50">
        <w:t>hozzáköti a „</w:t>
      </w:r>
      <w:r>
        <w:t>c</w:t>
      </w:r>
      <w:r w:rsidR="004E7F50">
        <w:t>ities</w:t>
      </w:r>
      <w:r>
        <w:t>.id</w:t>
      </w:r>
      <w:r w:rsidR="004E7F50">
        <w:t>”</w:t>
      </w:r>
      <w:r w:rsidR="00617F60">
        <w:t xml:space="preserve"> táblából (bigInt)</w:t>
      </w:r>
    </w:p>
    <w:p w14:paraId="555CA704" w14:textId="317C02FC" w:rsidR="00617F60" w:rsidRDefault="00F568C9" w:rsidP="00A03BE7">
      <w:pPr>
        <w:pStyle w:val="Listaszerbekezds"/>
        <w:numPr>
          <w:ilvl w:val="0"/>
          <w:numId w:val="19"/>
        </w:numPr>
      </w:pPr>
      <w:r>
        <w:t>a</w:t>
      </w:r>
      <w:r w:rsidR="00617F60">
        <w:t>ge_</w:t>
      </w:r>
      <w:r>
        <w:t>r</w:t>
      </w:r>
      <w:r w:rsidR="00617F60">
        <w:t>estricted: A születési idő alapján eldönti, hogy az illető részt vehet-e az eseményen (Boolean)</w:t>
      </w:r>
    </w:p>
    <w:p w14:paraId="2A77CFFA" w14:textId="5FD99207" w:rsidR="00617F60" w:rsidRDefault="00027E69" w:rsidP="00617F60">
      <w:pPr>
        <w:pStyle w:val="Cmsor2"/>
        <w:numPr>
          <w:ilvl w:val="1"/>
          <w:numId w:val="18"/>
        </w:numPr>
      </w:pPr>
      <w:bookmarkStart w:id="3" w:name="_Toc241577389"/>
      <w:r>
        <w:t>f</w:t>
      </w:r>
      <w:r w:rsidR="00617F60">
        <w:t>avorites</w:t>
      </w:r>
      <w:bookmarkEnd w:id="3"/>
    </w:p>
    <w:p w14:paraId="4F5D9628" w14:textId="4CF1A1AF" w:rsidR="00617F60" w:rsidRDefault="00F568C9" w:rsidP="00617F60">
      <w:pPr>
        <w:pStyle w:val="Listaszerbekezds"/>
        <w:numPr>
          <w:ilvl w:val="0"/>
          <w:numId w:val="19"/>
        </w:numPr>
      </w:pPr>
      <w:r>
        <w:t>i</w:t>
      </w:r>
      <w:r w:rsidR="00617F60">
        <w:t>d (Primary Key): A kedvencek generált azonosítója (BigInt)</w:t>
      </w:r>
    </w:p>
    <w:p w14:paraId="2AD96F68" w14:textId="69A73C28" w:rsidR="00617F60" w:rsidRDefault="00F568C9" w:rsidP="00617F60">
      <w:pPr>
        <w:pStyle w:val="Listaszerbekezds"/>
        <w:numPr>
          <w:ilvl w:val="0"/>
          <w:numId w:val="19"/>
        </w:numPr>
      </w:pPr>
      <w:r>
        <w:t>e</w:t>
      </w:r>
      <w:r w:rsidR="00617F60">
        <w:t>vent_</w:t>
      </w:r>
      <w:r>
        <w:t>i</w:t>
      </w:r>
      <w:r w:rsidR="00617F60">
        <w:t xml:space="preserve">d (Foreign Key): </w:t>
      </w:r>
      <w:r w:rsidR="004E7F50">
        <w:t>A táblát hozzáköti az „</w:t>
      </w:r>
      <w:r>
        <w:t>e</w:t>
      </w:r>
      <w:r w:rsidR="004E7F50">
        <w:t>vent</w:t>
      </w:r>
      <w:r>
        <w:t>s.id</w:t>
      </w:r>
      <w:r w:rsidR="004E7F50">
        <w:t>” táblához (</w:t>
      </w:r>
      <w:r w:rsidR="00617F60">
        <w:t>BigInt)</w:t>
      </w:r>
    </w:p>
    <w:p w14:paraId="2FB64738" w14:textId="09B27A9B" w:rsidR="00617F60" w:rsidRPr="00617F60" w:rsidRDefault="00F568C9" w:rsidP="00617F60">
      <w:pPr>
        <w:pStyle w:val="Listaszerbekezds"/>
        <w:numPr>
          <w:ilvl w:val="0"/>
          <w:numId w:val="19"/>
        </w:numPr>
      </w:pPr>
      <w:r>
        <w:t>e</w:t>
      </w:r>
      <w:r w:rsidR="00617F60">
        <w:t>ser_</w:t>
      </w:r>
      <w:r>
        <w:t>i</w:t>
      </w:r>
      <w:r w:rsidR="00617F60">
        <w:t>d (Foreign Key): A táblát hozzáköti a „</w:t>
      </w:r>
      <w:r>
        <w:t>u</w:t>
      </w:r>
      <w:r w:rsidR="00617F60">
        <w:t>ser</w:t>
      </w:r>
      <w:r>
        <w:t>.id</w:t>
      </w:r>
      <w:r w:rsidR="00617F60">
        <w:t>” táblához (BigInt)</w:t>
      </w:r>
    </w:p>
    <w:p w14:paraId="1C390552" w14:textId="1E064BC3" w:rsidR="00C642BD" w:rsidRDefault="00027E69" w:rsidP="004E7F50">
      <w:pPr>
        <w:pStyle w:val="Cmsor2"/>
        <w:numPr>
          <w:ilvl w:val="1"/>
          <w:numId w:val="18"/>
        </w:numPr>
      </w:pPr>
      <w:bookmarkStart w:id="4" w:name="_Toc241577390"/>
      <w:r>
        <w:t>p</w:t>
      </w:r>
      <w:r w:rsidR="004E7F50">
        <w:t>ublisher</w:t>
      </w:r>
      <w:bookmarkEnd w:id="4"/>
    </w:p>
    <w:p w14:paraId="7B47A011" w14:textId="314C8E34" w:rsidR="004E7F50" w:rsidRDefault="00F568C9" w:rsidP="004E7F50">
      <w:pPr>
        <w:pStyle w:val="Listaszerbekezds"/>
        <w:numPr>
          <w:ilvl w:val="0"/>
          <w:numId w:val="19"/>
        </w:numPr>
      </w:pPr>
      <w:r>
        <w:t>i</w:t>
      </w:r>
      <w:r w:rsidR="004E7F50">
        <w:t xml:space="preserve">d (Primary Key): A </w:t>
      </w:r>
      <w:r w:rsidR="004E7F50">
        <w:t>feltöltő</w:t>
      </w:r>
      <w:r w:rsidR="004E7F50">
        <w:t xml:space="preserve"> generált azonosítója (BigInt)</w:t>
      </w:r>
    </w:p>
    <w:p w14:paraId="05D49C1F" w14:textId="65870A44" w:rsidR="004E7F50" w:rsidRDefault="00F568C9" w:rsidP="004E7F50">
      <w:pPr>
        <w:pStyle w:val="Listaszerbekezds"/>
        <w:numPr>
          <w:ilvl w:val="0"/>
          <w:numId w:val="19"/>
        </w:numPr>
      </w:pPr>
      <w:r>
        <w:t>e</w:t>
      </w:r>
      <w:r w:rsidR="004E7F50">
        <w:t>vent_</w:t>
      </w:r>
      <w:r>
        <w:t>i</w:t>
      </w:r>
      <w:r w:rsidR="004E7F50">
        <w:t>d (Foreign Key): A táblát hozzáköti az „</w:t>
      </w:r>
      <w:r>
        <w:t>e</w:t>
      </w:r>
      <w:r w:rsidR="004E7F50">
        <w:t>vent</w:t>
      </w:r>
      <w:r>
        <w:t>s.id</w:t>
      </w:r>
      <w:r w:rsidR="004E7F50">
        <w:t>” táblához (BigInt)</w:t>
      </w:r>
    </w:p>
    <w:p w14:paraId="5E8E81F1" w14:textId="303B145D" w:rsidR="004E7F50" w:rsidRDefault="00F568C9" w:rsidP="004E7F50">
      <w:pPr>
        <w:pStyle w:val="Listaszerbekezds"/>
        <w:numPr>
          <w:ilvl w:val="0"/>
          <w:numId w:val="19"/>
        </w:numPr>
      </w:pPr>
      <w:r>
        <w:t>u</w:t>
      </w:r>
      <w:r w:rsidR="004E7F50">
        <w:t>ser_</w:t>
      </w:r>
      <w:r>
        <w:t>i</w:t>
      </w:r>
      <w:r w:rsidR="004E7F50">
        <w:t>d (Foreign Key): A táblát hozzáköti a „</w:t>
      </w:r>
      <w:r>
        <w:t>u</w:t>
      </w:r>
      <w:r w:rsidR="004E7F50">
        <w:t>ser</w:t>
      </w:r>
      <w:r>
        <w:t>.id</w:t>
      </w:r>
      <w:r w:rsidR="004E7F50">
        <w:t>” táblához (BigInt)</w:t>
      </w:r>
    </w:p>
    <w:p w14:paraId="74F4ED5C" w14:textId="46062998" w:rsidR="004E7F50" w:rsidRPr="00617F60" w:rsidRDefault="004E7F50" w:rsidP="004E7F50">
      <w:pPr>
        <w:jc w:val="left"/>
        <w:rPr>
          <w:noProof/>
        </w:rPr>
      </w:pPr>
      <w:r>
        <w:br w:type="page"/>
      </w:r>
    </w:p>
    <w:p w14:paraId="3E94079A" w14:textId="56EF0ECC" w:rsidR="004E7F50" w:rsidRDefault="00027E69" w:rsidP="004E7F50">
      <w:pPr>
        <w:pStyle w:val="Cmsor2"/>
        <w:numPr>
          <w:ilvl w:val="1"/>
          <w:numId w:val="18"/>
        </w:numPr>
      </w:pPr>
      <w:bookmarkStart w:id="5" w:name="_Toc241577391"/>
      <w:r>
        <w:lastRenderedPageBreak/>
        <w:t>a</w:t>
      </w:r>
      <w:r w:rsidR="004E7F50">
        <w:t>pplication</w:t>
      </w:r>
      <w:bookmarkEnd w:id="5"/>
    </w:p>
    <w:p w14:paraId="2DFF44CD" w14:textId="52C6085C" w:rsidR="004E7F50" w:rsidRDefault="00F568C9" w:rsidP="004E7F50">
      <w:pPr>
        <w:pStyle w:val="Listaszerbekezds"/>
        <w:numPr>
          <w:ilvl w:val="0"/>
          <w:numId w:val="19"/>
        </w:numPr>
      </w:pPr>
      <w:r>
        <w:t>i</w:t>
      </w:r>
      <w:r w:rsidR="004E7F50">
        <w:t xml:space="preserve">d (Primary Key): A </w:t>
      </w:r>
      <w:r w:rsidR="004E7F50">
        <w:t>jelentkezés</w:t>
      </w:r>
      <w:r w:rsidR="004E7F50">
        <w:t xml:space="preserve"> generált azonosítója (BigInt)</w:t>
      </w:r>
    </w:p>
    <w:p w14:paraId="34FF25A5" w14:textId="202532DC" w:rsidR="004E7F50" w:rsidRDefault="00F568C9" w:rsidP="004E7F50">
      <w:pPr>
        <w:pStyle w:val="Listaszerbekezds"/>
        <w:numPr>
          <w:ilvl w:val="0"/>
          <w:numId w:val="19"/>
        </w:numPr>
      </w:pPr>
      <w:r>
        <w:t>e</w:t>
      </w:r>
      <w:r w:rsidR="004E7F50">
        <w:t>vent_</w:t>
      </w:r>
      <w:r>
        <w:t>i</w:t>
      </w:r>
      <w:r w:rsidR="004E7F50">
        <w:t>d (Foreign Key): A táblát hozzáköti az „</w:t>
      </w:r>
      <w:r w:rsidR="00027E69">
        <w:t>e</w:t>
      </w:r>
      <w:r w:rsidR="004E7F50">
        <w:t>vent</w:t>
      </w:r>
      <w:r w:rsidR="00027E69">
        <w:t>s.id</w:t>
      </w:r>
      <w:r w:rsidR="004E7F50">
        <w:t>” táblához (BigInt)</w:t>
      </w:r>
    </w:p>
    <w:p w14:paraId="3B53F51F" w14:textId="0AE45511" w:rsidR="004E7F50" w:rsidRDefault="00F568C9" w:rsidP="004E7F50">
      <w:pPr>
        <w:pStyle w:val="Listaszerbekezds"/>
        <w:numPr>
          <w:ilvl w:val="0"/>
          <w:numId w:val="19"/>
        </w:numPr>
      </w:pPr>
      <w:r>
        <w:t>u</w:t>
      </w:r>
      <w:r w:rsidR="004E7F50">
        <w:t>ser_</w:t>
      </w:r>
      <w:r>
        <w:t>i</w:t>
      </w:r>
      <w:r w:rsidR="004E7F50">
        <w:t>d (Foreign Key): A táblát hozzáköti a „</w:t>
      </w:r>
      <w:r w:rsidR="00027E69">
        <w:t>u</w:t>
      </w:r>
      <w:r w:rsidR="004E7F50">
        <w:t>ser</w:t>
      </w:r>
      <w:r w:rsidR="00027E69">
        <w:t>.id</w:t>
      </w:r>
      <w:r w:rsidR="004E7F50">
        <w:t>” táblához (BigInt)</w:t>
      </w:r>
    </w:p>
    <w:p w14:paraId="01F74DA3" w14:textId="1735FC3F" w:rsidR="004E7F50" w:rsidRDefault="00027E69" w:rsidP="004E7F50">
      <w:pPr>
        <w:pStyle w:val="Cmsor2"/>
        <w:numPr>
          <w:ilvl w:val="1"/>
          <w:numId w:val="18"/>
        </w:numPr>
      </w:pPr>
      <w:bookmarkStart w:id="6" w:name="_Toc241577392"/>
      <w:r>
        <w:t>c</w:t>
      </w:r>
      <w:r w:rsidR="004E7F50">
        <w:t>ities</w:t>
      </w:r>
      <w:bookmarkEnd w:id="6"/>
    </w:p>
    <w:p w14:paraId="7B58E019" w14:textId="3EAF913A" w:rsidR="004E7F50" w:rsidRDefault="00F568C9" w:rsidP="004E7F50">
      <w:pPr>
        <w:pStyle w:val="Listaszerbekezds"/>
        <w:numPr>
          <w:ilvl w:val="0"/>
          <w:numId w:val="19"/>
        </w:numPr>
      </w:pPr>
      <w:r>
        <w:t>i</w:t>
      </w:r>
      <w:r w:rsidR="004E7F50">
        <w:t xml:space="preserve">d (Primary Key): A </w:t>
      </w:r>
      <w:r w:rsidR="004E50A2">
        <w:t xml:space="preserve">város generált azonosítója </w:t>
      </w:r>
      <w:r w:rsidR="00417EBC">
        <w:t>(Int</w:t>
      </w:r>
      <w:r w:rsidR="004E50A2">
        <w:t>)</w:t>
      </w:r>
    </w:p>
    <w:p w14:paraId="38D9F6FB" w14:textId="29DD71E3" w:rsidR="004E50A2" w:rsidRDefault="00F568C9" w:rsidP="004E7F50">
      <w:pPr>
        <w:pStyle w:val="Listaszerbekezds"/>
        <w:numPr>
          <w:ilvl w:val="0"/>
          <w:numId w:val="19"/>
        </w:numPr>
      </w:pPr>
      <w:r>
        <w:t>n</w:t>
      </w:r>
      <w:r w:rsidR="004E50A2">
        <w:t>ames:</w:t>
      </w:r>
      <w:r w:rsidR="00796217">
        <w:t xml:space="preserve"> A város neve (varchar(255))</w:t>
      </w:r>
    </w:p>
    <w:p w14:paraId="1E515BA6" w14:textId="175B83AB" w:rsidR="00796217" w:rsidRDefault="00F568C9" w:rsidP="004E7F50">
      <w:pPr>
        <w:pStyle w:val="Listaszerbekezds"/>
        <w:numPr>
          <w:ilvl w:val="0"/>
          <w:numId w:val="19"/>
        </w:numPr>
      </w:pPr>
      <w:r>
        <w:t>p</w:t>
      </w:r>
      <w:r w:rsidR="00796217">
        <w:t xml:space="preserve">ostcode: A város </w:t>
      </w:r>
      <w:r w:rsidR="00417EBC">
        <w:t>irányítószáma</w:t>
      </w:r>
      <w:r w:rsidR="00796217">
        <w:t xml:space="preserve"> (Int)</w:t>
      </w:r>
    </w:p>
    <w:p w14:paraId="61612718" w14:textId="2BD20EA2" w:rsidR="00796217" w:rsidRDefault="00027E69" w:rsidP="00796217">
      <w:pPr>
        <w:pStyle w:val="Cmsor2"/>
        <w:numPr>
          <w:ilvl w:val="1"/>
          <w:numId w:val="18"/>
        </w:numPr>
      </w:pPr>
      <w:bookmarkStart w:id="7" w:name="_Toc241577393"/>
      <w:r>
        <w:t>c</w:t>
      </w:r>
      <w:r w:rsidR="00796217">
        <w:t>ategories</w:t>
      </w:r>
      <w:bookmarkEnd w:id="7"/>
    </w:p>
    <w:p w14:paraId="7BF86B84" w14:textId="506ACDC8" w:rsidR="00796217" w:rsidRDefault="00F568C9" w:rsidP="00796217">
      <w:pPr>
        <w:pStyle w:val="Listaszerbekezds"/>
        <w:numPr>
          <w:ilvl w:val="0"/>
          <w:numId w:val="19"/>
        </w:numPr>
      </w:pPr>
      <w:r>
        <w:t>i</w:t>
      </w:r>
      <w:r w:rsidR="00796217">
        <w:t>d (Primary Key): A kategória generált azonosítója (BigInt)</w:t>
      </w:r>
    </w:p>
    <w:p w14:paraId="0ED6EB1E" w14:textId="4667094A" w:rsidR="00796217" w:rsidRDefault="00F568C9" w:rsidP="00796217">
      <w:pPr>
        <w:pStyle w:val="Listaszerbekezds"/>
        <w:numPr>
          <w:ilvl w:val="0"/>
          <w:numId w:val="19"/>
        </w:numPr>
      </w:pPr>
      <w:r>
        <w:t>n</w:t>
      </w:r>
      <w:r w:rsidR="00796217">
        <w:t>ame: A kategória neve (varchar(255))</w:t>
      </w:r>
    </w:p>
    <w:p w14:paraId="2088C3CC" w14:textId="5301B243" w:rsidR="00796217" w:rsidRDefault="00027E69" w:rsidP="00796217">
      <w:pPr>
        <w:pStyle w:val="Cmsor2"/>
        <w:numPr>
          <w:ilvl w:val="1"/>
          <w:numId w:val="18"/>
        </w:numPr>
      </w:pPr>
      <w:bookmarkStart w:id="8" w:name="_Toc241577394"/>
      <w:r>
        <w:t>mc</w:t>
      </w:r>
      <w:r w:rsidR="00796217">
        <w:t>ategory</w:t>
      </w:r>
      <w:bookmarkEnd w:id="8"/>
    </w:p>
    <w:p w14:paraId="03208AE3" w14:textId="350CDCA2" w:rsidR="00F568C9" w:rsidRPr="00F568C9" w:rsidRDefault="00F568C9" w:rsidP="00F568C9">
      <w:r>
        <w:t>(A „categories” táblát hozzáköti az „events” táblához</w:t>
      </w:r>
      <w:r w:rsidR="00E64765">
        <w:t xml:space="preserve"> ezáltal lehetővé teszi a kategóriás szűrést az oldalon)</w:t>
      </w:r>
    </w:p>
    <w:p w14:paraId="6725A57B" w14:textId="507ACCD2" w:rsidR="00796217" w:rsidRDefault="00F568C9" w:rsidP="00796217">
      <w:pPr>
        <w:pStyle w:val="Listaszerbekezds"/>
        <w:numPr>
          <w:ilvl w:val="0"/>
          <w:numId w:val="19"/>
        </w:numPr>
      </w:pPr>
      <w:r>
        <w:t>id (Primary Key): A kategória generált azonosítója (Bigint)</w:t>
      </w:r>
    </w:p>
    <w:p w14:paraId="1210721A" w14:textId="4E766C1D" w:rsidR="00F568C9" w:rsidRDefault="00F568C9" w:rsidP="00796217">
      <w:pPr>
        <w:pStyle w:val="Listaszerbekezds"/>
        <w:numPr>
          <w:ilvl w:val="0"/>
          <w:numId w:val="19"/>
        </w:numPr>
      </w:pPr>
      <w:r>
        <w:t>category_id(Foreign Key): A táblát hottáköti az „events.id” táblához (BigInt)</w:t>
      </w:r>
    </w:p>
    <w:p w14:paraId="301E7E2F" w14:textId="7190971A" w:rsidR="00F568C9" w:rsidRPr="00796217" w:rsidRDefault="00F568C9" w:rsidP="00F568C9">
      <w:pPr>
        <w:pStyle w:val="Listaszerbekezds"/>
        <w:numPr>
          <w:ilvl w:val="0"/>
          <w:numId w:val="19"/>
        </w:numPr>
      </w:pPr>
      <w:r>
        <w:t>user_id (Foreign Key): A táblát hozzáköti a „user.id” táblához (BigInt)</w:t>
      </w:r>
    </w:p>
    <w:p w14:paraId="41F9FA2C" w14:textId="77777777" w:rsidR="004E7F50" w:rsidRPr="004E7F50" w:rsidRDefault="004E7F50" w:rsidP="004E7F50"/>
    <w:sectPr w:rsidR="004E7F50" w:rsidRPr="004E7F50" w:rsidSect="002B0B17">
      <w:pgSz w:w="11906" w:h="16838"/>
      <w:pgMar w:top="1736" w:right="1274" w:bottom="1134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81DA8" w14:textId="77777777" w:rsidR="005A339B" w:rsidRDefault="005A339B" w:rsidP="007B0D64">
      <w:pPr>
        <w:spacing w:after="0" w:line="240" w:lineRule="auto"/>
      </w:pPr>
      <w:r>
        <w:separator/>
      </w:r>
    </w:p>
  </w:endnote>
  <w:endnote w:type="continuationSeparator" w:id="0">
    <w:p w14:paraId="2A327407" w14:textId="77777777" w:rsidR="005A339B" w:rsidRDefault="005A339B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66A1B8EF" w:rsidR="0046589C" w:rsidRPr="002B0B17" w:rsidRDefault="00760051">
            <w:pPr>
              <w:pStyle w:val="llb"/>
              <w:jc w:val="center"/>
            </w:pPr>
            <w:r w:rsidRPr="002B0B17">
              <w:t xml:space="preserve"> </w:t>
            </w:r>
            <w:r w:rsidR="002B0B17" w:rsidRPr="002B0B17">
              <w:fldChar w:fldCharType="begin"/>
            </w:r>
            <w:r w:rsidR="002B0B17" w:rsidRPr="002B0B17">
              <w:instrText>PAGE  \* Arabic  \* MERGEFORMAT</w:instrText>
            </w:r>
            <w:r w:rsidR="002B0B17" w:rsidRPr="002B0B17">
              <w:fldChar w:fldCharType="separate"/>
            </w:r>
            <w:r w:rsidR="002B0B17" w:rsidRPr="002B0B17">
              <w:t>1</w:t>
            </w:r>
            <w:r w:rsidR="002B0B17" w:rsidRPr="002B0B17">
              <w:fldChar w:fldCharType="end"/>
            </w:r>
            <w:r w:rsidR="002B0B17" w:rsidRPr="002B0B17">
              <w:t xml:space="preserve"> / 6. </w:t>
            </w:r>
            <w:r w:rsidR="0046589C" w:rsidRPr="002B0B17">
              <w:t>oldal</w:t>
            </w:r>
          </w:p>
        </w:sdtContent>
      </w:sdt>
    </w:sdtContent>
  </w:sdt>
  <w:p w14:paraId="2A057BC5" w14:textId="77777777" w:rsidR="00903412" w:rsidRDefault="00903412" w:rsidP="00760051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A91BC" w14:textId="77777777" w:rsidR="005A339B" w:rsidRDefault="005A339B" w:rsidP="007B0D64">
      <w:pPr>
        <w:spacing w:after="0" w:line="240" w:lineRule="auto"/>
      </w:pPr>
      <w:r>
        <w:separator/>
      </w:r>
    </w:p>
  </w:footnote>
  <w:footnote w:type="continuationSeparator" w:id="0">
    <w:p w14:paraId="11D82E57" w14:textId="77777777" w:rsidR="005A339B" w:rsidRDefault="005A339B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C33579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14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C11545"/>
    <w:multiLevelType w:val="multilevel"/>
    <w:tmpl w:val="6134769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0C32B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153203"/>
    <w:multiLevelType w:val="hybridMultilevel"/>
    <w:tmpl w:val="DB141546"/>
    <w:lvl w:ilvl="0" w:tplc="5B0E9C68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A6473"/>
    <w:multiLevelType w:val="multilevel"/>
    <w:tmpl w:val="DCF2DDC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E7C33A8"/>
    <w:multiLevelType w:val="multilevel"/>
    <w:tmpl w:val="040E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579A67A4"/>
    <w:multiLevelType w:val="multilevel"/>
    <w:tmpl w:val="8B9C661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2" w15:restartNumberingAfterBreak="0">
    <w:nsid w:val="590136D7"/>
    <w:multiLevelType w:val="multilevel"/>
    <w:tmpl w:val="0F8A8F7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13" w15:restartNumberingAfterBreak="0">
    <w:nsid w:val="72D82A0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021BF2"/>
    <w:multiLevelType w:val="hybridMultilevel"/>
    <w:tmpl w:val="2CE6E94C"/>
    <w:lvl w:ilvl="0" w:tplc="E8DCE2E4">
      <w:start w:val="1"/>
      <w:numFmt w:val="decimal"/>
      <w:pStyle w:val="Cmsor1"/>
      <w:lvlText w:val="%1."/>
      <w:lvlJc w:val="left"/>
      <w:pPr>
        <w:ind w:left="717" w:hanging="360"/>
      </w:pPr>
      <w:rPr>
        <w:rFonts w:hint="default"/>
      </w:rPr>
    </w:lvl>
    <w:lvl w:ilvl="1" w:tplc="AA52A092">
      <w:start w:val="1"/>
      <w:numFmt w:val="lowerLetter"/>
      <w:lvlText w:val="%2."/>
      <w:lvlJc w:val="left"/>
      <w:pPr>
        <w:ind w:left="1437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7AA558AC"/>
    <w:multiLevelType w:val="multilevel"/>
    <w:tmpl w:val="4AEE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5"/>
  </w:num>
  <w:num w:numId="4">
    <w:abstractNumId w:val="8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14"/>
  </w:num>
  <w:num w:numId="10">
    <w:abstractNumId w:val="1"/>
  </w:num>
  <w:num w:numId="11">
    <w:abstractNumId w:val="13"/>
  </w:num>
  <w:num w:numId="12">
    <w:abstractNumId w:val="9"/>
  </w:num>
  <w:num w:numId="13">
    <w:abstractNumId w:val="11"/>
  </w:num>
  <w:num w:numId="14">
    <w:abstractNumId w:val="12"/>
  </w:num>
  <w:num w:numId="15">
    <w:abstractNumId w:val="14"/>
    <w:lvlOverride w:ilvl="0">
      <w:startOverride w:val="1"/>
    </w:lvlOverride>
  </w:num>
  <w:num w:numId="16">
    <w:abstractNumId w:val="4"/>
  </w:num>
  <w:num w:numId="17">
    <w:abstractNumId w:val="10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27E69"/>
    <w:rsid w:val="00032154"/>
    <w:rsid w:val="0004023E"/>
    <w:rsid w:val="0004277F"/>
    <w:rsid w:val="000807D7"/>
    <w:rsid w:val="000A2BEA"/>
    <w:rsid w:val="000C4521"/>
    <w:rsid w:val="000F3DCA"/>
    <w:rsid w:val="00122025"/>
    <w:rsid w:val="00184A48"/>
    <w:rsid w:val="00193A18"/>
    <w:rsid w:val="001C5C8F"/>
    <w:rsid w:val="00237C15"/>
    <w:rsid w:val="0025230E"/>
    <w:rsid w:val="002B0B17"/>
    <w:rsid w:val="002D5D18"/>
    <w:rsid w:val="00345DF0"/>
    <w:rsid w:val="00397202"/>
    <w:rsid w:val="003E6690"/>
    <w:rsid w:val="0040317D"/>
    <w:rsid w:val="00406C74"/>
    <w:rsid w:val="0041271C"/>
    <w:rsid w:val="004145E4"/>
    <w:rsid w:val="00417EBC"/>
    <w:rsid w:val="004307A0"/>
    <w:rsid w:val="0045078F"/>
    <w:rsid w:val="0046589C"/>
    <w:rsid w:val="00466C07"/>
    <w:rsid w:val="0047273F"/>
    <w:rsid w:val="0049673D"/>
    <w:rsid w:val="004B3D68"/>
    <w:rsid w:val="004E2D75"/>
    <w:rsid w:val="004E50A2"/>
    <w:rsid w:val="004E7F50"/>
    <w:rsid w:val="005A339B"/>
    <w:rsid w:val="005B3CB5"/>
    <w:rsid w:val="005D5CE7"/>
    <w:rsid w:val="00617F60"/>
    <w:rsid w:val="006221B9"/>
    <w:rsid w:val="00654C40"/>
    <w:rsid w:val="006B7104"/>
    <w:rsid w:val="006D34C3"/>
    <w:rsid w:val="00725D23"/>
    <w:rsid w:val="00737551"/>
    <w:rsid w:val="00760051"/>
    <w:rsid w:val="00796217"/>
    <w:rsid w:val="007B0D64"/>
    <w:rsid w:val="0080515A"/>
    <w:rsid w:val="008E2DF1"/>
    <w:rsid w:val="008E3034"/>
    <w:rsid w:val="00903412"/>
    <w:rsid w:val="00933BD2"/>
    <w:rsid w:val="00961537"/>
    <w:rsid w:val="00986E4D"/>
    <w:rsid w:val="00A03BE7"/>
    <w:rsid w:val="00A229EC"/>
    <w:rsid w:val="00A52BB0"/>
    <w:rsid w:val="00A55E1C"/>
    <w:rsid w:val="00A61E7E"/>
    <w:rsid w:val="00A922BE"/>
    <w:rsid w:val="00AA4035"/>
    <w:rsid w:val="00AB186A"/>
    <w:rsid w:val="00AC56A6"/>
    <w:rsid w:val="00AE0F36"/>
    <w:rsid w:val="00AE5505"/>
    <w:rsid w:val="00B07EF0"/>
    <w:rsid w:val="00B26891"/>
    <w:rsid w:val="00B32FF9"/>
    <w:rsid w:val="00B44D45"/>
    <w:rsid w:val="00C067A1"/>
    <w:rsid w:val="00C630C9"/>
    <w:rsid w:val="00C63AE5"/>
    <w:rsid w:val="00C642BD"/>
    <w:rsid w:val="00C83785"/>
    <w:rsid w:val="00CA780C"/>
    <w:rsid w:val="00D4652A"/>
    <w:rsid w:val="00D6281E"/>
    <w:rsid w:val="00E3663E"/>
    <w:rsid w:val="00E43D5A"/>
    <w:rsid w:val="00E64765"/>
    <w:rsid w:val="00E91327"/>
    <w:rsid w:val="00EA04B5"/>
    <w:rsid w:val="00EA0A87"/>
    <w:rsid w:val="00EB0EBB"/>
    <w:rsid w:val="00F52CA2"/>
    <w:rsid w:val="00F568C9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C642BD"/>
    <w:pPr>
      <w:keepNext/>
      <w:keepLines/>
      <w:pageBreakBefore/>
      <w:numPr>
        <w:numId w:val="9"/>
      </w:numPr>
      <w:spacing w:before="240" w:after="240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C642BD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4</Pages>
  <Words>385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Horváth Benedek</cp:lastModifiedBy>
  <cp:revision>14</cp:revision>
  <cp:lastPrinted>2026-09-22T13:10:00Z</cp:lastPrinted>
  <dcterms:created xsi:type="dcterms:W3CDTF">2026-09-22T09:34:00Z</dcterms:created>
  <dcterms:modified xsi:type="dcterms:W3CDTF">2026-09-29T10:32:00Z</dcterms:modified>
</cp:coreProperties>
</file>