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r>
        <w:t>KalandBörze</w:t>
      </w:r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31F75D90" w:rsidR="001C5C8F" w:rsidRPr="001C5C8F" w:rsidRDefault="000C4521" w:rsidP="001C5C8F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="001C5C8F"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36BA703F" w14:textId="232CE666" w:rsidR="006221B9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0051" w:history="1">
            <w:r w:rsidR="006221B9" w:rsidRPr="00E45888">
              <w:rPr>
                <w:rStyle w:val="Hiperhivatkozs"/>
                <w:noProof/>
              </w:rPr>
              <w:t>1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Bevezetés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_Toc240020051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970FAA7" w14:textId="61784A64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2" w:history="1">
            <w:r w:rsidR="006221B9" w:rsidRPr="00E45888">
              <w:rPr>
                <w:rStyle w:val="Hiperhivatkozs"/>
                <w:noProof/>
              </w:rPr>
              <w:t>1.1.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címe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_Toc240020052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E4CA35E" w14:textId="35C37EA3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3" w:history="1">
            <w:r w:rsidR="006221B9" w:rsidRPr="00E45888">
              <w:rPr>
                <w:rStyle w:val="Hiperhivatkozs"/>
                <w:noProof/>
              </w:rPr>
              <w:t>1.2.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rövid ismertetése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_Toc240020053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D245107" w14:textId="22C36CC2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4" w:history="1">
            <w:r w:rsidR="006221B9" w:rsidRPr="00E45888">
              <w:rPr>
                <w:rStyle w:val="Hiperhivatkozs"/>
                <w:noProof/>
              </w:rPr>
              <w:t>1.3.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célja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_Toc240020054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45452108" w14:textId="15A84FF9" w:rsidR="006221B9" w:rsidRDefault="0047273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5" w:history="1">
            <w:r w:rsidR="006221B9" w:rsidRPr="00E45888">
              <w:rPr>
                <w:rStyle w:val="Hiperhivatkozs"/>
                <w:noProof/>
              </w:rPr>
              <w:t>2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Elvárások a feladattal kapcsolatban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_Toc240020055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810FF2F" w14:textId="2796F673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6" w:history="1">
            <w:r w:rsidR="006221B9" w:rsidRPr="00E45888">
              <w:rPr>
                <w:rStyle w:val="Hiperhivatkozs"/>
                <w:noProof/>
              </w:rPr>
              <w:t>2.1.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Operációs rendszer, környezet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_Toc240020056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F1A684C" w14:textId="5C41F77A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7" w:history="1">
            <w:r w:rsidR="006221B9" w:rsidRPr="00E45888">
              <w:rPr>
                <w:rStyle w:val="Hiperhivatkozs"/>
                <w:noProof/>
              </w:rPr>
              <w:t>2.2.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Felhasználandó programozási nyelv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_Toc240020057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31FE442" w14:textId="591863EE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8" w:history="1">
            <w:r w:rsidR="006221B9" w:rsidRPr="00E45888">
              <w:rPr>
                <w:rStyle w:val="Hiperhivatkozs"/>
                <w:noProof/>
              </w:rPr>
              <w:t>2.3.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Felhasználandó keretrendszer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_Toc240020058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798477BD" w14:textId="60B32A37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9" w:history="1">
            <w:r w:rsidR="006221B9" w:rsidRPr="00E45888">
              <w:rPr>
                <w:rStyle w:val="Hiperhivatkozs"/>
                <w:noProof/>
              </w:rPr>
              <w:t>2.4.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Megoldás formátuma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_Toc240020059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9F27D9A" w14:textId="4E78A8BB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0" w:history="1">
            <w:r w:rsidR="006221B9" w:rsidRPr="00E45888">
              <w:rPr>
                <w:rStyle w:val="Hiperhivatkozs"/>
                <w:noProof/>
              </w:rPr>
              <w:t>2.5.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Szoftverfejlesztés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_Toc240020060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16C97C1A" w14:textId="10135FAC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1" w:history="1">
            <w:r w:rsidR="006221B9" w:rsidRPr="00E45888">
              <w:rPr>
                <w:rStyle w:val="Hiperhivatkozs"/>
                <w:noProof/>
              </w:rPr>
              <w:t>2.6.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Modulok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_Toc240020061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4AAAAE49" w14:textId="34B5E745" w:rsidR="006221B9" w:rsidRDefault="0047273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2" w:history="1">
            <w:r w:rsidR="006221B9" w:rsidRPr="00E45888">
              <w:rPr>
                <w:rStyle w:val="Hiperhivatkozs"/>
                <w:noProof/>
              </w:rPr>
              <w:t>3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működése(Lead Generation model)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_Toc240020062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10ED133E" w14:textId="444F1266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3" w:history="1">
            <w:r w:rsidR="006221B9" w:rsidRPr="00E45888">
              <w:rPr>
                <w:rStyle w:val="Hiperhivatkozs"/>
                <w:noProof/>
              </w:rPr>
              <w:t>3.1.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1. Lépés: Keresés és szűrés (A felhasználó oldala):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_Toc240020063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7207FA80" w14:textId="751149AE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4" w:history="1">
            <w:r w:rsidR="006221B9" w:rsidRPr="00E45888">
              <w:rPr>
                <w:rStyle w:val="Hiperhivatkozs"/>
                <w:noProof/>
              </w:rPr>
              <w:t>3.2.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2. Lépés: Az útvonal és idővonal összeállítása: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_Toc240020064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3721FD8E" w14:textId="1936EA8D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5" w:history="1">
            <w:r w:rsidR="006221B9" w:rsidRPr="00E45888">
              <w:rPr>
                <w:rStyle w:val="Hiperhivatkozs"/>
                <w:noProof/>
              </w:rPr>
              <w:t>3.3.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3. Lépés: A strukturált űrlap kitöltése: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_Toc240020065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E091092" w14:textId="26FF7D37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6" w:history="1">
            <w:r w:rsidR="006221B9" w:rsidRPr="00E45888">
              <w:rPr>
                <w:rStyle w:val="Hiperhivatkozs"/>
                <w:noProof/>
              </w:rPr>
              <w:t>3.4.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4. Lépés: Az adatok szétosztása és továbbítása: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_Toc240020066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CCD7EAB" w14:textId="37EBBF10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7" w:history="1">
            <w:r w:rsidR="006221B9" w:rsidRPr="00E45888">
              <w:rPr>
                <w:rStyle w:val="Hiperhivatkozs"/>
                <w:noProof/>
              </w:rPr>
              <w:t>3.5.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5. Lépés: A megegyezés lezárása (A platformon kívül):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_Toc240020067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6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281207D" w14:textId="7DB676A8" w:rsidR="006221B9" w:rsidRDefault="0047273F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8" w:history="1">
            <w:r w:rsidR="006221B9" w:rsidRPr="00E45888">
              <w:rPr>
                <w:rStyle w:val="Hiperhivatkozs"/>
                <w:noProof/>
              </w:rPr>
              <w:t>3.6.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Miért zseniális ez a modell vizsgaremekhez?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_Toc240020068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6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37893E93" w14:textId="0EC8485C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40020051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40020052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40020053"/>
      <w:r>
        <w:t>A feladat rövid ismertetése</w:t>
      </w:r>
      <w:bookmarkEnd w:id="2"/>
    </w:p>
    <w:p w14:paraId="5A906125" w14:textId="5723B102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 xml:space="preserve">Ezt egy </w:t>
      </w:r>
      <w:r w:rsidR="00237C15">
        <w:rPr>
          <w:noProof/>
        </w:rPr>
        <w:t>kapcsolattartó</w:t>
      </w:r>
      <w:r w:rsidR="00B44D45">
        <w:rPr>
          <w:noProof/>
        </w:rPr>
        <w:t xml:space="preserve"> felülettel oldanánk meg amely egyaránt a programot keresőknek segítene a választásban</w:t>
      </w:r>
      <w:r w:rsidR="00237C15">
        <w:rPr>
          <w:noProof/>
        </w:rPr>
        <w:t xml:space="preserve"> </w:t>
      </w:r>
      <w:r w:rsidR="00B44D45">
        <w:rPr>
          <w:noProof/>
        </w:rPr>
        <w:t xml:space="preserve">és </w:t>
      </w:r>
      <w:r w:rsidR="00237C15">
        <w:rPr>
          <w:noProof/>
        </w:rPr>
        <w:t>kapcsolatlétesítésben</w:t>
      </w:r>
      <w:r w:rsidR="00B44D45">
        <w:rPr>
          <w:noProof/>
        </w:rPr>
        <w:t>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40020054"/>
      <w:r>
        <w:t>A feladat célja</w:t>
      </w:r>
      <w:bookmarkEnd w:id="3"/>
    </w:p>
    <w:p w14:paraId="3F3991C9" w14:textId="1C0AF030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 xml:space="preserve">A cél egy olyan webalkalmazás, melyen a programokat, élményeket, vagy más szolgáltatásokat kínáló felek hirdetni tudnák </w:t>
      </w:r>
      <w:r w:rsidR="00B32FF9">
        <w:rPr>
          <w:noProof/>
        </w:rPr>
        <w:t>azokat</w:t>
      </w:r>
      <w:r>
        <w:rPr>
          <w:noProof/>
        </w:rPr>
        <w:t>, és a felhasználók kedvükre tudnának böngészni a</w:t>
      </w:r>
      <w:r w:rsidR="00CA780C">
        <w:rPr>
          <w:noProof/>
        </w:rPr>
        <w:t>z imént említettek között</w:t>
      </w:r>
      <w:r w:rsidR="00B32FF9">
        <w:rPr>
          <w:noProof/>
        </w:rPr>
        <w:t xml:space="preserve"> akár szűrve az igényeknek megfelelően</w:t>
      </w:r>
      <w:r w:rsidR="00CA780C">
        <w:rPr>
          <w:noProof/>
        </w:rPr>
        <w:t>.</w:t>
      </w:r>
      <w:r w:rsidR="00B32FF9">
        <w:rPr>
          <w:noProof/>
        </w:rPr>
        <w:t xml:space="preserve"> Majd egy kapcsolatlétesítést és visszaigazolást tudna véghezvinni a webalkalmazásunk. </w:t>
      </w:r>
    </w:p>
    <w:p w14:paraId="3D054E0F" w14:textId="77777777" w:rsidR="006221B9" w:rsidRDefault="006221B9" w:rsidP="007B0D64">
      <w:pPr>
        <w:spacing w:before="120" w:after="120"/>
        <w:rPr>
          <w:noProof/>
        </w:rPr>
      </w:pPr>
    </w:p>
    <w:p w14:paraId="6FEBAABF" w14:textId="5A27829A" w:rsidR="00D4652A" w:rsidRDefault="000C4521" w:rsidP="00A55E1C">
      <w:pPr>
        <w:pStyle w:val="Cmsor1"/>
      </w:pPr>
      <w:bookmarkStart w:id="4" w:name="_Toc240020055"/>
      <w:r>
        <w:lastRenderedPageBreak/>
        <w:t xml:space="preserve">Elvárások a </w:t>
      </w:r>
      <w:r w:rsidR="00AE0F36">
        <w:t>megoldáss</w:t>
      </w:r>
      <w:r>
        <w:t>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40020056"/>
      <w:r>
        <w:t>Operációs rendszer, környezet</w:t>
      </w:r>
      <w:bookmarkEnd w:id="5"/>
    </w:p>
    <w:p w14:paraId="654362E4" w14:textId="6863F4F3" w:rsidR="002D5D18" w:rsidRDefault="002D5D18" w:rsidP="002D5D18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7E0C55CF" w:rsidR="000C4521" w:rsidRDefault="000C4521" w:rsidP="000C4521">
      <w:pPr>
        <w:pStyle w:val="Cmsor2"/>
      </w:pPr>
      <w:bookmarkStart w:id="6" w:name="_Toc240020057"/>
      <w:r>
        <w:t>Felhasználandó programozási nyelv</w:t>
      </w:r>
      <w:bookmarkEnd w:id="6"/>
    </w:p>
    <w:p w14:paraId="3A44D911" w14:textId="01570999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0317D594" w14:textId="01CE698C" w:rsidR="0004023E" w:rsidRDefault="0004023E" w:rsidP="0004023E">
      <w:pPr>
        <w:pStyle w:val="Cmsor2"/>
      </w:pPr>
      <w:bookmarkStart w:id="7" w:name="_Toc240020058"/>
      <w:r>
        <w:t>Felhasználandó keretrendszer</w:t>
      </w:r>
      <w:bookmarkEnd w:id="7"/>
    </w:p>
    <w:p w14:paraId="169934C0" w14:textId="5BF2F37B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</w:p>
    <w:p w14:paraId="1273979E" w14:textId="70F31876" w:rsidR="006221B9" w:rsidRDefault="006221B9" w:rsidP="00E3663E">
      <w:pPr>
        <w:pStyle w:val="Listaszerbekezds"/>
        <w:numPr>
          <w:ilvl w:val="0"/>
          <w:numId w:val="5"/>
        </w:numPr>
      </w:pPr>
      <w:r>
        <w:t>Laravel</w:t>
      </w:r>
    </w:p>
    <w:p w14:paraId="699B1D40" w14:textId="4F1C1221" w:rsidR="000C4521" w:rsidRDefault="000C4521" w:rsidP="000C4521">
      <w:pPr>
        <w:pStyle w:val="Cmsor2"/>
      </w:pPr>
      <w:bookmarkStart w:id="8" w:name="_Toc240020059"/>
      <w:r>
        <w:t>Megoldás formátuma</w:t>
      </w:r>
      <w:bookmarkEnd w:id="8"/>
    </w:p>
    <w:p w14:paraId="5AAF5CE3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C# forrásállomány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 (pdf formátumban)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9" w:name="_Toc240020060"/>
      <w:r>
        <w:t>Szoftverfejlesztés</w:t>
      </w:r>
      <w:bookmarkEnd w:id="9"/>
    </w:p>
    <w:p w14:paraId="56B6F804" w14:textId="291B4838" w:rsidR="000C4521" w:rsidRDefault="0004277F" w:rsidP="00B32FF9">
      <w:pPr>
        <w:ind w:left="357"/>
      </w:pPr>
      <w:r>
        <w:t xml:space="preserve">A feladat egy olyan </w:t>
      </w:r>
      <w:r w:rsidR="008E2DF1">
        <w:t>webalkalmazás</w:t>
      </w:r>
      <w:r>
        <w:t xml:space="preserve"> </w:t>
      </w:r>
      <w:r w:rsidR="00C83785">
        <w:t>készítése,</w:t>
      </w:r>
      <w:r>
        <w:t xml:space="preserve"> amely lehetővé </w:t>
      </w:r>
      <w:r w:rsidR="00C83785">
        <w:t>teszi a</w:t>
      </w:r>
      <w:r>
        <w:t xml:space="preserve"> felhasználóknak, hogy programokat hirdessenek és azzal lehetőséget adva más felhasználóknak, hogy </w:t>
      </w:r>
      <w:r w:rsidR="00E3663E">
        <w:t>böngésszenek köztük, válasszanak és segítséget nyújtana a</w:t>
      </w:r>
      <w:r w:rsidR="00237C15">
        <w:t xml:space="preserve"> kapcsolatfelvételben és</w:t>
      </w:r>
      <w:r w:rsidR="00E3663E">
        <w:t xml:space="preserve"> megegyezéshez való eljutásban</w:t>
      </w:r>
      <w:r w:rsidR="00B32FF9">
        <w:t xml:space="preserve">, de nem történne rajta keresztül tranzakció, szimplán megegyezéshez juttatná </w:t>
      </w:r>
      <w:r w:rsidR="00C83785">
        <w:t>közelebb a</w:t>
      </w:r>
      <w:r w:rsidR="00B32FF9">
        <w:t xml:space="preserve"> feleket.</w:t>
      </w:r>
    </w:p>
    <w:p w14:paraId="234F82D3" w14:textId="6BE5346E" w:rsidR="000C4521" w:rsidRDefault="000C4521" w:rsidP="000C4521">
      <w:pPr>
        <w:pStyle w:val="Cmsor2"/>
      </w:pPr>
      <w:bookmarkStart w:id="10" w:name="_Toc240020061"/>
      <w:r>
        <w:t>Modulok</w:t>
      </w:r>
      <w:bookmarkEnd w:id="10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4399F71D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kivitelezése, interface megírása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26593A4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1DDDE282" w14:textId="196A5EB5" w:rsidR="00122025" w:rsidRDefault="00122025" w:rsidP="002D5D18">
      <w:pPr>
        <w:pStyle w:val="Listaszerbekezds"/>
        <w:numPr>
          <w:ilvl w:val="2"/>
          <w:numId w:val="6"/>
        </w:numPr>
        <w:spacing w:before="0" w:after="160"/>
      </w:pPr>
      <w:r>
        <w:t>Dashboard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06A0C06B" w14:textId="0B8850B6" w:rsidR="00B32FF9" w:rsidRDefault="002D5D18" w:rsidP="00B32FF9">
      <w:pPr>
        <w:pStyle w:val="Listaszerbekezds"/>
        <w:numPr>
          <w:ilvl w:val="1"/>
          <w:numId w:val="6"/>
        </w:numPr>
        <w:spacing w:before="0" w:after="160"/>
      </w:pPr>
      <w:r>
        <w:lastRenderedPageBreak/>
        <w:t>Backend kivitelezése</w:t>
      </w:r>
      <w:r w:rsidR="00B32FF9">
        <w:t>:</w:t>
      </w:r>
    </w:p>
    <w:p w14:paraId="078D10F1" w14:textId="4C46D460" w:rsidR="00B32FF9" w:rsidRPr="002D5D18" w:rsidRDefault="00725D23" w:rsidP="00725D23">
      <w:pPr>
        <w:pStyle w:val="Listaszerbekezds"/>
        <w:numPr>
          <w:ilvl w:val="2"/>
          <w:numId w:val="8"/>
        </w:numPr>
        <w:spacing w:before="0" w:after="160"/>
      </w:pPr>
      <w:r>
        <w:t>visszaigazolás küldése vagy a hirdető oldalára való átirányítás</w:t>
      </w:r>
    </w:p>
    <w:p w14:paraId="08DCF1DB" w14:textId="2D3C63A4" w:rsidR="006221B9" w:rsidRDefault="006221B9" w:rsidP="006221B9">
      <w:pPr>
        <w:pStyle w:val="Cmsor1"/>
      </w:pPr>
      <w:bookmarkStart w:id="11" w:name="_Toc240020062"/>
      <w:r>
        <w:lastRenderedPageBreak/>
        <w:t>A feladat működése(Lead Generation model)</w:t>
      </w:r>
      <w:bookmarkEnd w:id="11"/>
    </w:p>
    <w:p w14:paraId="1866087C" w14:textId="61A572D6" w:rsidR="006221B9" w:rsidRDefault="006221B9" w:rsidP="006221B9">
      <w:pPr>
        <w:pStyle w:val="Cmsor2"/>
      </w:pPr>
      <w:bookmarkStart w:id="12" w:name="_Toc240020063"/>
      <w:r>
        <w:t>Keresés és szűrés (A felhasználó oldala):</w:t>
      </w:r>
      <w:bookmarkEnd w:id="12"/>
      <w:r>
        <w:t xml:space="preserve"> </w:t>
      </w:r>
    </w:p>
    <w:p w14:paraId="1D604847" w14:textId="77777777" w:rsidR="006221B9" w:rsidRDefault="006221B9" w:rsidP="006221B9">
      <w:r>
        <w:t>A felhasználó megnyitja az oldalt, és megadja a paramétereket például: „Szombat délután, 4 fő (család), Kiskunfélegyháza környéke, maximum 15 000 Ft teljes költségkeret, beltéri program (mert esőt jósolnak).” Egy intelligens algoritmus leszűri az adatbázisból a kritériumoknak megfelelő hirdetőket (pl. egy helyi szabadulószoba és egy kézműves cukrászda).</w:t>
      </w:r>
    </w:p>
    <w:p w14:paraId="11C18D5C" w14:textId="77777777" w:rsidR="006221B9" w:rsidRDefault="006221B9" w:rsidP="006221B9"/>
    <w:p w14:paraId="4958B36D" w14:textId="77B26F11" w:rsidR="006221B9" w:rsidRDefault="006221B9" w:rsidP="006221B9">
      <w:pPr>
        <w:pStyle w:val="Cmsor2"/>
      </w:pPr>
      <w:bookmarkStart w:id="13" w:name="_Toc240020064"/>
      <w:r>
        <w:t>Az útvonal és idővonal összeállítása:</w:t>
      </w:r>
      <w:bookmarkEnd w:id="13"/>
    </w:p>
    <w:p w14:paraId="6AE82E7E" w14:textId="2BDAFF99" w:rsidR="006221B9" w:rsidRDefault="006221B9" w:rsidP="006221B9">
      <w:r>
        <w:t>A rendszer generál egy délutáni tervet például: 14:00 - 15:30: Szabadulószoba (Hirdető: "Rejtélyek Háza")</w:t>
      </w:r>
      <w:r w:rsidR="000807D7">
        <w:t xml:space="preserve">, </w:t>
      </w:r>
      <w:r>
        <w:t>15:45 - 17:00: Süteményezés és forró csoki (Hirdető: "Mignon Cukrászda"). Ha a felhasználónak tetszik az összeállítás, akkor rákattint a „Programcsomag lefoglalása / Érdeklődés elküldése” gombra.</w:t>
      </w:r>
    </w:p>
    <w:p w14:paraId="684C8611" w14:textId="77777777" w:rsidR="006221B9" w:rsidRDefault="006221B9" w:rsidP="006221B9"/>
    <w:p w14:paraId="5AC02266" w14:textId="61BFC70E" w:rsidR="006221B9" w:rsidRDefault="006221B9" w:rsidP="006221B9">
      <w:pPr>
        <w:pStyle w:val="Cmsor2"/>
      </w:pPr>
      <w:bookmarkStart w:id="14" w:name="_Toc240020065"/>
      <w:r>
        <w:t>A strukturált űrlap kitöltése:</w:t>
      </w:r>
      <w:bookmarkEnd w:id="14"/>
    </w:p>
    <w:p w14:paraId="17F4964C" w14:textId="0B8C50A6" w:rsidR="006221B9" w:rsidRDefault="006221B9" w:rsidP="006221B9">
      <w:r>
        <w:t>Ahelyett, hogy bankkártya</w:t>
      </w:r>
      <w:r w:rsidR="000807D7">
        <w:t xml:space="preserve"> </w:t>
      </w:r>
      <w:r>
        <w:t>adatokat kérne be a rendszer, egy egyszerű, letisztult űrlap jelenik meg, ahol a felhasználó véglegesíti az igényeit:</w:t>
      </w:r>
    </w:p>
    <w:p w14:paraId="1D36A306" w14:textId="77777777" w:rsidR="006221B9" w:rsidRDefault="006221B9" w:rsidP="006221B9"/>
    <w:p w14:paraId="5418E69C" w14:textId="77777777" w:rsidR="006221B9" w:rsidRDefault="006221B9" w:rsidP="006221B9">
      <w:r>
        <w:t>Kapcsolattartó neve: Kovács Péter</w:t>
      </w:r>
    </w:p>
    <w:p w14:paraId="5A53C8CF" w14:textId="77777777" w:rsidR="006221B9" w:rsidRDefault="006221B9" w:rsidP="006221B9">
      <w:r>
        <w:t>Elérhetőségek: +36 20 123 4567, peter.kovacs@email.com</w:t>
      </w:r>
    </w:p>
    <w:p w14:paraId="5B4B9ABE" w14:textId="77777777" w:rsidR="006221B9" w:rsidRDefault="006221B9" w:rsidP="006221B9">
      <w:r>
        <w:t>Megjegyzés/Speciális igény: „A 4 főből 2 gyerek, és az egyikük gluténérzékeny.”</w:t>
      </w:r>
    </w:p>
    <w:p w14:paraId="7E7C5A4A" w14:textId="77777777" w:rsidR="006221B9" w:rsidRDefault="006221B9" w:rsidP="006221B9">
      <w:r>
        <w:t>Jogi pipa (Kötelező!): Egy jelölőnégyzet: „Hozzájárulok, hogy a megadott adataimat a platform továbbítsa a kiválasztott szolgáltatóknak a kapcsolatfelvétel céljából.” (Ez a GDPR-megfelelőség miatt kell).</w:t>
      </w:r>
    </w:p>
    <w:p w14:paraId="03A0BEF9" w14:textId="77777777" w:rsidR="006221B9" w:rsidRDefault="006221B9" w:rsidP="006221B9"/>
    <w:p w14:paraId="48CB141F" w14:textId="53396529" w:rsidR="006221B9" w:rsidRDefault="006221B9" w:rsidP="006221B9">
      <w:pPr>
        <w:pStyle w:val="Cmsor2"/>
      </w:pPr>
      <w:bookmarkStart w:id="15" w:name="_Toc240020066"/>
      <w:r>
        <w:t>Az adatok szétosztása és továbbítása:</w:t>
      </w:r>
      <w:bookmarkEnd w:id="15"/>
    </w:p>
    <w:p w14:paraId="31CFD5E9" w14:textId="77777777" w:rsidR="006221B9" w:rsidRDefault="006221B9" w:rsidP="006221B9">
      <w:r>
        <w:t>Miután a felhasználó a „Küldés” gombra kattint, a rendszer a háttérben (a backendben) szétbontja ezt az egy foglalást a két érintett hirdető között, és kiküldi nekik a Lead-et. Ez kétféleképpen történhet a hirdető technikai fejlettségétől függően:</w:t>
      </w:r>
    </w:p>
    <w:p w14:paraId="0D4E0DA9" w14:textId="77777777" w:rsidR="006221B9" w:rsidRDefault="006221B9" w:rsidP="006221B9"/>
    <w:p w14:paraId="066EC0D9" w14:textId="3C5DAE9B" w:rsidR="006221B9" w:rsidRDefault="006221B9" w:rsidP="006221B9">
      <w:r>
        <w:lastRenderedPageBreak/>
        <w:t>A) Ha a hirdetőnek van saját rendszere (API integráció): A mi platformunk egy POST kéréssel (webhook) azonnal beküldi az adatokat a szabadulószoba saját foglalási rendszerébe, ami automatikusan lefoglalja a szombat 14</w:t>
      </w:r>
      <w:r w:rsidR="000807D7">
        <w:t>:00-s</w:t>
      </w:r>
      <w:r>
        <w:t xml:space="preserve"> </w:t>
      </w:r>
      <w:r w:rsidR="00C83785">
        <w:t>sávot,</w:t>
      </w:r>
      <w:r>
        <w:t xml:space="preserve"> mint „függőben lévő” foglalást.</w:t>
      </w:r>
    </w:p>
    <w:p w14:paraId="61E8FE00" w14:textId="77777777" w:rsidR="006221B9" w:rsidRDefault="006221B9" w:rsidP="006221B9"/>
    <w:p w14:paraId="4265368B" w14:textId="316619C8" w:rsidR="006221B9" w:rsidRDefault="006221B9" w:rsidP="006221B9">
      <w:r>
        <w:t>B) Ha a hirdetőnek nincs weboldala (A mi célcsoportunk): A hirdető kap egy automatikus e-mailt és SMS-t/Push értesítést: „Új délutáni program iránti érdeklődés érkezett a platformról! Kovács Péter + 3 fő, szombat 14:00. Kattintson ide az elfogadáshoz.”</w:t>
      </w:r>
      <w:r w:rsidR="00C83785">
        <w:t xml:space="preserve"> </w:t>
      </w:r>
      <w:r>
        <w:t>A linkre kattintva a hirdető belép a mi platformunkon lévő egyszerű Admin Dashboardjára, ahol látja a részleteket (köztük a gluténérzékenységet is).</w:t>
      </w:r>
    </w:p>
    <w:p w14:paraId="3FEA4598" w14:textId="77777777" w:rsidR="006221B9" w:rsidRDefault="006221B9" w:rsidP="006221B9"/>
    <w:p w14:paraId="197C9C8E" w14:textId="78125DA2" w:rsidR="006221B9" w:rsidRDefault="006221B9" w:rsidP="006221B9">
      <w:pPr>
        <w:pStyle w:val="Cmsor2"/>
      </w:pPr>
      <w:bookmarkStart w:id="16" w:name="_Toc240020067"/>
      <w:r>
        <w:t>A megegyezés lezárása (A platformon kívül):</w:t>
      </w:r>
      <w:bookmarkEnd w:id="16"/>
    </w:p>
    <w:p w14:paraId="5C8EC03C" w14:textId="6FD60220" w:rsidR="006221B9" w:rsidRDefault="006221B9" w:rsidP="006221B9">
      <w:r>
        <w:t>A hirdető az Admin felületen rákattint az „Elfogadom / Szabadok vagyunk” gombra. Ekkor a rendszer automatikusan kiküld egy visszaigazoló e-mailt a felhasználónak (Kovács Péternek)</w:t>
      </w:r>
      <w:r w:rsidR="00397202">
        <w:t xml:space="preserve"> minden foglalásról</w:t>
      </w:r>
      <w:r>
        <w:t>: „Szuper híreink vannak! A Mignon Cukrászda</w:t>
      </w:r>
      <w:r w:rsidR="00397202">
        <w:t>/</w:t>
      </w:r>
      <w:r>
        <w:t>Rejtélyek Háza visszaigazolta a szombati programodat. A helyszínen tudsz majd fizetni. Ha kérdésed van, itt érheted el őket: [telefonszám].” Ha a hirdetőnek mégis kérdése lenne (pl. a gluténmentes sütemények kapcsán), a mi rendszerünk által átadott telefonszámon vagy e-mailen közvetlenül felhívhatja Pétert, és lerendezhetik a részleteket.</w:t>
      </w:r>
    </w:p>
    <w:p w14:paraId="6B71B707" w14:textId="77777777" w:rsidR="006221B9" w:rsidRDefault="006221B9" w:rsidP="006221B9"/>
    <w:p w14:paraId="048783B4" w14:textId="4B239AA0" w:rsidR="006221B9" w:rsidRDefault="006221B9" w:rsidP="006221B9">
      <w:pPr>
        <w:pStyle w:val="Cmsor2"/>
      </w:pPr>
      <w:bookmarkStart w:id="17" w:name="_Toc240020068"/>
      <w:r>
        <w:t xml:space="preserve">Miért zseniális ez a modell </w:t>
      </w:r>
      <w:r w:rsidR="00EA04B5">
        <w:t xml:space="preserve">a </w:t>
      </w:r>
      <w:r>
        <w:t>vizsgaremekhez?</w:t>
      </w:r>
      <w:bookmarkEnd w:id="17"/>
    </w:p>
    <w:p w14:paraId="5DD4431E" w14:textId="77777777" w:rsidR="006221B9" w:rsidRDefault="006221B9" w:rsidP="006221B9"/>
    <w:p w14:paraId="331FAE9D" w14:textId="77777777" w:rsidR="006221B9" w:rsidRDefault="006221B9" w:rsidP="006221B9">
      <w:r>
        <w:t>Biztonságos: Nem kell fizetési kaput (Stripe, Barion) integrálnunk, nem felelünk a pénzért, nincs csalás-kockázat (chargeback) és nincsenek bonyolult számlázási körök.</w:t>
      </w:r>
    </w:p>
    <w:p w14:paraId="617A9945" w14:textId="77777777" w:rsidR="006221B9" w:rsidRDefault="006221B9" w:rsidP="006221B9"/>
    <w:p w14:paraId="10338E56" w14:textId="3756DCE9" w:rsidR="006221B9" w:rsidRPr="006221B9" w:rsidRDefault="006221B9" w:rsidP="006221B9">
      <w:r>
        <w:t>Értékteremtő: A példában szereplő, weboldallal nem rendelkező cukrászdának hoztunk egy 4 fős asztalt, amit magától lehet nem kapott volna meg. Boldog lesz, és látja a mi Dashboardunkon, hogy a hónapban már a 15. vendéget küldtük neki.</w:t>
      </w:r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7DF91" w14:textId="77777777" w:rsidR="0047273F" w:rsidRDefault="0047273F" w:rsidP="007B0D64">
      <w:pPr>
        <w:spacing w:after="0" w:line="240" w:lineRule="auto"/>
      </w:pPr>
      <w:r>
        <w:separator/>
      </w:r>
    </w:p>
  </w:endnote>
  <w:endnote w:type="continuationSeparator" w:id="0">
    <w:p w14:paraId="476B6624" w14:textId="77777777" w:rsidR="0047273F" w:rsidRDefault="0047273F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6516" w14:textId="77777777" w:rsidR="0047273F" w:rsidRDefault="0047273F" w:rsidP="007B0D64">
      <w:pPr>
        <w:spacing w:after="0" w:line="240" w:lineRule="auto"/>
      </w:pPr>
      <w:r>
        <w:separator/>
      </w:r>
    </w:p>
  </w:footnote>
  <w:footnote w:type="continuationSeparator" w:id="0">
    <w:p w14:paraId="16FBCBFB" w14:textId="77777777" w:rsidR="0047273F" w:rsidRDefault="0047273F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4023E"/>
    <w:rsid w:val="0004277F"/>
    <w:rsid w:val="000807D7"/>
    <w:rsid w:val="000A2BEA"/>
    <w:rsid w:val="000C4521"/>
    <w:rsid w:val="000F3DCA"/>
    <w:rsid w:val="00122025"/>
    <w:rsid w:val="00184A48"/>
    <w:rsid w:val="001C5C8F"/>
    <w:rsid w:val="00237C15"/>
    <w:rsid w:val="0025230E"/>
    <w:rsid w:val="002D5D18"/>
    <w:rsid w:val="00397202"/>
    <w:rsid w:val="003E6690"/>
    <w:rsid w:val="0040317D"/>
    <w:rsid w:val="00406C74"/>
    <w:rsid w:val="0041271C"/>
    <w:rsid w:val="0045078F"/>
    <w:rsid w:val="0046589C"/>
    <w:rsid w:val="00466C07"/>
    <w:rsid w:val="0047273F"/>
    <w:rsid w:val="004E2D75"/>
    <w:rsid w:val="005B3CB5"/>
    <w:rsid w:val="005D5CE7"/>
    <w:rsid w:val="006221B9"/>
    <w:rsid w:val="006D34C3"/>
    <w:rsid w:val="00725D23"/>
    <w:rsid w:val="007B0D64"/>
    <w:rsid w:val="0080515A"/>
    <w:rsid w:val="008E2DF1"/>
    <w:rsid w:val="008E3034"/>
    <w:rsid w:val="00903412"/>
    <w:rsid w:val="00933BD2"/>
    <w:rsid w:val="00961537"/>
    <w:rsid w:val="00A52BB0"/>
    <w:rsid w:val="00A55E1C"/>
    <w:rsid w:val="00A922BE"/>
    <w:rsid w:val="00AA4035"/>
    <w:rsid w:val="00AB186A"/>
    <w:rsid w:val="00AE0F36"/>
    <w:rsid w:val="00B07EF0"/>
    <w:rsid w:val="00B32FF9"/>
    <w:rsid w:val="00B44D45"/>
    <w:rsid w:val="00C63AE5"/>
    <w:rsid w:val="00C83785"/>
    <w:rsid w:val="00CA780C"/>
    <w:rsid w:val="00D4652A"/>
    <w:rsid w:val="00D6281E"/>
    <w:rsid w:val="00E3663E"/>
    <w:rsid w:val="00E43D5A"/>
    <w:rsid w:val="00EA04B5"/>
    <w:rsid w:val="00EB0EBB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7</Pages>
  <Words>938</Words>
  <Characters>6476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9</cp:revision>
  <cp:lastPrinted>2026-09-08T10:25:00Z</cp:lastPrinted>
  <dcterms:created xsi:type="dcterms:W3CDTF">2026-09-09T12:17:00Z</dcterms:created>
  <dcterms:modified xsi:type="dcterms:W3CDTF">2026-09-22T08:23:00Z</dcterms:modified>
</cp:coreProperties>
</file>