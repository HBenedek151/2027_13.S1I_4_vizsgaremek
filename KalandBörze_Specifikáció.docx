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7D5"/>
  <w:body>
    <w:p w14:paraId="4561653B" w14:textId="798C4FC1" w:rsidR="0046589C" w:rsidRPr="004E2D75" w:rsidRDefault="004E2D75" w:rsidP="0046589C">
      <w:pPr>
        <w:pStyle w:val="Cm"/>
        <w:spacing w:before="3960" w:after="120"/>
      </w:pPr>
      <w:r>
        <w:t>KalandBörze</w:t>
      </w:r>
    </w:p>
    <w:p w14:paraId="4475675E" w14:textId="77777777" w:rsidR="0046589C" w:rsidRPr="0046589C" w:rsidRDefault="0046589C" w:rsidP="0046589C">
      <w:pPr>
        <w:pStyle w:val="Alcm"/>
        <w:spacing w:after="1440"/>
      </w:pPr>
      <w:r w:rsidRPr="0046589C">
        <w:t>Projektfeladat specifikáció</w:t>
      </w:r>
    </w:p>
    <w:p w14:paraId="670B604E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0DEA4B" wp14:editId="2AF9C3EC">
            <wp:simplePos x="0" y="0"/>
            <wp:positionH relativeFrom="column">
              <wp:posOffset>1999615</wp:posOffset>
            </wp:positionH>
            <wp:positionV relativeFrom="paragraph">
              <wp:posOffset>3175</wp:posOffset>
            </wp:positionV>
            <wp:extent cx="1933575" cy="1933575"/>
            <wp:effectExtent l="0" t="0" r="9525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8467" w14:textId="3070C33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Nagy</w:t>
      </w:r>
      <w:r w:rsidR="00A52BB0">
        <w:rPr>
          <w:noProof/>
        </w:rPr>
        <w:t xml:space="preserve"> Tamás</w:t>
      </w:r>
      <w:r>
        <w:rPr>
          <w:noProof/>
        </w:rPr>
        <w:t xml:space="preserve"> 13.</w:t>
      </w:r>
      <w:r w:rsidR="00A52BB0">
        <w:rPr>
          <w:noProof/>
        </w:rPr>
        <w:t>I</w:t>
      </w:r>
    </w:p>
    <w:p w14:paraId="093624C2" w14:textId="023CD8FC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A52BB0">
        <w:rPr>
          <w:noProof/>
        </w:rPr>
        <w:t>Horváth Benedek 13.I</w:t>
      </w:r>
    </w:p>
    <w:p w14:paraId="735CF6F6" w14:textId="01B1DEE8" w:rsidR="00A52BB0" w:rsidRDefault="00A52BB0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Tápai-Feró Marcell 13.I</w:t>
      </w:r>
    </w:p>
    <w:p w14:paraId="317F6B6E" w14:textId="77777777" w:rsidR="002B0B17" w:rsidRDefault="002B0B17" w:rsidP="00E43D5A">
      <w:pPr>
        <w:tabs>
          <w:tab w:val="left" w:pos="1418"/>
        </w:tabs>
        <w:jc w:val="left"/>
        <w:rPr>
          <w:noProof/>
        </w:rPr>
        <w:sectPr w:rsidR="002B0B17" w:rsidSect="00760051">
          <w:headerReference w:type="default" r:id="rId9"/>
          <w:footerReference w:type="default" r:id="rId10"/>
          <w:footerReference w:type="first" r:id="rId11"/>
          <w:pgSz w:w="11906" w:h="16838"/>
          <w:pgMar w:top="1736" w:right="1274" w:bottom="1134" w:left="1276" w:header="709" w:footer="709" w:gutter="0"/>
          <w:pgNumType w:start="0"/>
          <w:cols w:space="708"/>
          <w:titlePg/>
          <w:docGrid w:linePitch="360"/>
        </w:sectPr>
      </w:pP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595959"/>
        </w:rPr>
      </w:sdtEndPr>
      <w:sdtContent>
        <w:p w14:paraId="5D358D8F" w14:textId="77777777" w:rsidR="002B0B17" w:rsidRPr="001C5C8F" w:rsidRDefault="002B0B17" w:rsidP="002B0B17">
          <w:pPr>
            <w:pStyle w:val="Tartalomjegyzkcmsora"/>
            <w:rPr>
              <w:rStyle w:val="Cmsor1Char"/>
            </w:rPr>
          </w:pPr>
          <w:r>
            <w:rPr>
              <w:rStyle w:val="Cmsor1Char"/>
              <w:rFonts w:cstheme="majorBidi"/>
              <w:noProof w:val="0"/>
              <w:sz w:val="32"/>
              <w:szCs w:val="32"/>
            </w:rPr>
            <w:t>T</w:t>
          </w: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artalomjegyzék</w:t>
          </w:r>
        </w:p>
        <w:p w14:paraId="1D5FB9F3" w14:textId="06EA75EE" w:rsidR="00F40B28" w:rsidRDefault="002B0B17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73358" w:history="1">
            <w:r w:rsidR="00F40B28" w:rsidRPr="00C374B8">
              <w:rPr>
                <w:rStyle w:val="Hiperhivatkozs"/>
                <w:noProof/>
              </w:rPr>
              <w:t>1</w:t>
            </w:r>
            <w:r w:rsidR="00F40B2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F40B28" w:rsidRPr="00C374B8">
              <w:rPr>
                <w:rStyle w:val="Hiperhivatkozs"/>
                <w:noProof/>
              </w:rPr>
              <w:t>Bevezetés</w:t>
            </w:r>
            <w:r w:rsidR="00F40B28">
              <w:rPr>
                <w:noProof/>
                <w:webHidden/>
              </w:rPr>
              <w:tab/>
            </w:r>
            <w:r w:rsidR="00F40B28">
              <w:rPr>
                <w:noProof/>
                <w:webHidden/>
              </w:rPr>
              <w:fldChar w:fldCharType="begin"/>
            </w:r>
            <w:r w:rsidR="00F40B28">
              <w:rPr>
                <w:noProof/>
                <w:webHidden/>
              </w:rPr>
              <w:instrText xml:space="preserve"> PAGEREF _Toc240973358 \h </w:instrText>
            </w:r>
            <w:r w:rsidR="00F40B28">
              <w:rPr>
                <w:noProof/>
                <w:webHidden/>
              </w:rPr>
            </w:r>
            <w:r w:rsidR="00F40B28">
              <w:rPr>
                <w:noProof/>
                <w:webHidden/>
              </w:rPr>
              <w:fldChar w:fldCharType="separate"/>
            </w:r>
            <w:r w:rsidR="00F40B28">
              <w:rPr>
                <w:noProof/>
                <w:webHidden/>
              </w:rPr>
              <w:t>2</w:t>
            </w:r>
            <w:r w:rsidR="00F40B28">
              <w:rPr>
                <w:noProof/>
                <w:webHidden/>
              </w:rPr>
              <w:fldChar w:fldCharType="end"/>
            </w:r>
          </w:hyperlink>
        </w:p>
        <w:p w14:paraId="7C6D62A2" w14:textId="3DAF9025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59" w:history="1">
            <w:r w:rsidRPr="00C374B8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DEC5F" w14:textId="39B3E883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60" w:history="1">
            <w:r w:rsidRPr="00C374B8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A 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1B462" w14:textId="676E82C5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61" w:history="1">
            <w:r w:rsidRPr="00C374B8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A feladat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1CC19" w14:textId="358CEAF5" w:rsidR="00F40B28" w:rsidRDefault="00F40B28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62" w:history="1">
            <w:r w:rsidRPr="00C374B8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Elvárások a megoldással kapcsolatban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B345" w14:textId="30F1A235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63" w:history="1">
            <w:r w:rsidRPr="00C374B8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Operációs rendszer,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D5641" w14:textId="0C4ACB05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64" w:history="1">
            <w:r w:rsidRPr="00C374B8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Felhasználható programozási környezetek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2BC93" w14:textId="03D8BBB6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65" w:history="1">
            <w:r w:rsidRPr="00C374B8">
              <w:rPr>
                <w:rStyle w:val="Hiperhivatkozs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Felhasználható keretrendszer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93FC0" w14:textId="113BCC9A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66" w:history="1">
            <w:r w:rsidRPr="00C374B8">
              <w:rPr>
                <w:rStyle w:val="Hiperhivatkozs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Megoldás formátuma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F7541" w14:textId="1615D354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67" w:history="1">
            <w:r w:rsidRPr="00C374B8">
              <w:rPr>
                <w:rStyle w:val="Hiperhivatkozs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038C" w14:textId="0FFEBE72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68" w:history="1">
            <w:r w:rsidRPr="00C374B8">
              <w:rPr>
                <w:rStyle w:val="Hiperhivatkozs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EEFE4" w14:textId="4757E224" w:rsidR="00F40B28" w:rsidRDefault="00F40B28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69" w:history="1">
            <w:r w:rsidRPr="00C374B8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A feladat működése(Lead Generation modell)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5FC75" w14:textId="058D7849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70" w:history="1">
            <w:r w:rsidRPr="00C374B8">
              <w:rPr>
                <w:rStyle w:val="Hiperhivatkozs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Keresés és szűrés (A felhasználó oldala):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2ED72" w14:textId="2143103E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71" w:history="1">
            <w:r w:rsidRPr="00C374B8">
              <w:rPr>
                <w:rStyle w:val="Hiperhivatkozs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Az útvonal és idővonal összeállítása: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F930" w14:textId="40460488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72" w:history="1">
            <w:r w:rsidRPr="00C374B8">
              <w:rPr>
                <w:rStyle w:val="Hiperhivatkozs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A strukturált űrlap kitöltése: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3B148" w14:textId="5E938DC2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73" w:history="1">
            <w:r w:rsidRPr="00C374B8">
              <w:rPr>
                <w:rStyle w:val="Hiperhivatkozs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Az adatok szétosztása és továbbítása: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4E0F5" w14:textId="7D4199E5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74" w:history="1">
            <w:r w:rsidRPr="00C374B8">
              <w:rPr>
                <w:rStyle w:val="Hiperhivatkozs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A megegyezés lezárása (A platformon kívül):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13FB" w14:textId="08455B4F" w:rsidR="00F40B28" w:rsidRDefault="00F40B28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3375" w:history="1">
            <w:r w:rsidRPr="00C374B8">
              <w:rPr>
                <w:rStyle w:val="Hiperhivatkozs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C374B8">
              <w:rPr>
                <w:rStyle w:val="Hiperhivatkozs"/>
                <w:noProof/>
              </w:rPr>
              <w:t>Miért zseniális ez a modell a vizsgaremekhez?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E7FBA" w14:textId="6CF6837C" w:rsidR="002B0B17" w:rsidRDefault="002B0B17" w:rsidP="002B0B1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FC117C4" w14:textId="3A3F8288" w:rsidR="002B0B17" w:rsidRDefault="002B0B17" w:rsidP="00E43D5A">
      <w:pPr>
        <w:tabs>
          <w:tab w:val="left" w:pos="1418"/>
        </w:tabs>
        <w:jc w:val="left"/>
        <w:rPr>
          <w:noProof/>
        </w:rPr>
      </w:pPr>
    </w:p>
    <w:p w14:paraId="42C88441" w14:textId="11B80F74" w:rsidR="002B0B17" w:rsidRDefault="002B0B17" w:rsidP="002B0B17">
      <w:pPr>
        <w:rPr>
          <w:b/>
          <w:bCs/>
        </w:rPr>
      </w:pPr>
    </w:p>
    <w:p w14:paraId="1772C9A5" w14:textId="724F53E3" w:rsidR="00F52CA2" w:rsidRPr="00F52CA2" w:rsidRDefault="00F52CA2" w:rsidP="00F52CA2"/>
    <w:p w14:paraId="685229A4" w14:textId="33147449" w:rsidR="00F52CA2" w:rsidRPr="00F52CA2" w:rsidRDefault="00F52CA2" w:rsidP="00F52CA2"/>
    <w:p w14:paraId="32BDEA17" w14:textId="3ACA3877" w:rsidR="00F52CA2" w:rsidRPr="00F52CA2" w:rsidRDefault="00F52CA2" w:rsidP="00F52CA2"/>
    <w:p w14:paraId="7AE50B56" w14:textId="3FF0E7D7" w:rsidR="00F52CA2" w:rsidRPr="00F52CA2" w:rsidRDefault="00F52CA2" w:rsidP="00F52CA2"/>
    <w:p w14:paraId="17FAF7DA" w14:textId="12032A62" w:rsidR="00F52CA2" w:rsidRPr="00F52CA2" w:rsidRDefault="00F52CA2" w:rsidP="00F52CA2"/>
    <w:p w14:paraId="1E7DB052" w14:textId="56E1EE8A" w:rsidR="00F52CA2" w:rsidRPr="00F52CA2" w:rsidRDefault="00F52CA2" w:rsidP="00F52CA2"/>
    <w:p w14:paraId="3488F92D" w14:textId="05CC1369" w:rsidR="00F52CA2" w:rsidRPr="00F52CA2" w:rsidRDefault="00F52CA2" w:rsidP="00F52CA2"/>
    <w:p w14:paraId="01115161" w14:textId="106BAC7D" w:rsidR="00F52CA2" w:rsidRPr="00F52CA2" w:rsidRDefault="00F52CA2" w:rsidP="00F52CA2"/>
    <w:p w14:paraId="2417AA06" w14:textId="77777777" w:rsidR="00F52CA2" w:rsidRPr="00F52CA2" w:rsidRDefault="00F52CA2" w:rsidP="002B0B17"/>
    <w:p w14:paraId="27327122" w14:textId="0A20C505" w:rsidR="00D4652A" w:rsidRPr="00D4652A" w:rsidRDefault="000C4521" w:rsidP="00A55E1C">
      <w:pPr>
        <w:pStyle w:val="Cmsor1"/>
      </w:pPr>
      <w:bookmarkStart w:id="0" w:name="_Toc240973358"/>
      <w:r>
        <w:lastRenderedPageBreak/>
        <w:t>Bevezetés</w:t>
      </w:r>
      <w:bookmarkEnd w:id="0"/>
    </w:p>
    <w:p w14:paraId="552AF620" w14:textId="0DE44018" w:rsidR="00D4652A" w:rsidRPr="00D4652A" w:rsidRDefault="000C4521" w:rsidP="00A55E1C">
      <w:pPr>
        <w:pStyle w:val="Cmsor2"/>
      </w:pPr>
      <w:bookmarkStart w:id="1" w:name="_Toc240973359"/>
      <w:r>
        <w:t>A feladat címe</w:t>
      </w:r>
      <w:bookmarkEnd w:id="1"/>
    </w:p>
    <w:p w14:paraId="6C30FC1E" w14:textId="50F44266" w:rsidR="0040317D" w:rsidRDefault="004E2D75" w:rsidP="007B0D64">
      <w:pPr>
        <w:spacing w:before="120" w:after="120"/>
        <w:rPr>
          <w:noProof/>
        </w:rPr>
      </w:pPr>
      <w:r>
        <w:rPr>
          <w:noProof/>
        </w:rPr>
        <w:t>KalandBörze</w:t>
      </w:r>
    </w:p>
    <w:p w14:paraId="2E450A94" w14:textId="1D5370B7" w:rsidR="0040317D" w:rsidRDefault="000C4521" w:rsidP="00A55E1C">
      <w:pPr>
        <w:pStyle w:val="Cmsor2"/>
      </w:pPr>
      <w:bookmarkStart w:id="2" w:name="_Toc240973360"/>
      <w:r>
        <w:t>A feladat rövid ismertetése</w:t>
      </w:r>
      <w:bookmarkEnd w:id="2"/>
    </w:p>
    <w:p w14:paraId="5A906125" w14:textId="5723B102" w:rsidR="00D4652A" w:rsidRDefault="00B07EF0" w:rsidP="007B0D64">
      <w:pPr>
        <w:spacing w:before="120" w:after="120"/>
        <w:rPr>
          <w:noProof/>
        </w:rPr>
      </w:pPr>
      <w:r>
        <w:rPr>
          <w:noProof/>
        </w:rPr>
        <w:t>Nap mint nap előfordul, hogy valaki akár családdal vagy barátokkal el szeretne menni valahová egy délutáni programra, élményre avagy kalandra.</w:t>
      </w:r>
      <w:r w:rsidR="00B44D45">
        <w:rPr>
          <w:noProof/>
        </w:rPr>
        <w:t xml:space="preserve"> Gyakran maga a szervezés sok időt vehet igénybe és nehéz lehet a választás.</w:t>
      </w:r>
      <w:r>
        <w:rPr>
          <w:noProof/>
        </w:rPr>
        <w:t xml:space="preserve"> </w:t>
      </w:r>
      <w:r w:rsidR="00B44D45">
        <w:rPr>
          <w:noProof/>
        </w:rPr>
        <w:t xml:space="preserve">Ezt egy </w:t>
      </w:r>
      <w:r w:rsidR="00237C15">
        <w:rPr>
          <w:noProof/>
        </w:rPr>
        <w:t>kapcsolattartó</w:t>
      </w:r>
      <w:r w:rsidR="00B44D45">
        <w:rPr>
          <w:noProof/>
        </w:rPr>
        <w:t xml:space="preserve"> felülettel oldanánk meg amely egyaránt a programot keresőknek segítene a választásban</w:t>
      </w:r>
      <w:r w:rsidR="00237C15">
        <w:rPr>
          <w:noProof/>
        </w:rPr>
        <w:t xml:space="preserve"> </w:t>
      </w:r>
      <w:r w:rsidR="00B44D45">
        <w:rPr>
          <w:noProof/>
        </w:rPr>
        <w:t xml:space="preserve">és </w:t>
      </w:r>
      <w:r w:rsidR="00237C15">
        <w:rPr>
          <w:noProof/>
        </w:rPr>
        <w:t>kapcsolatlétesítésben</w:t>
      </w:r>
      <w:r w:rsidR="00B44D45">
        <w:rPr>
          <w:noProof/>
        </w:rPr>
        <w:t>, míg a hirdető feleknek is előnyt nyújtana abban, hogy a kínált szolgáltatásukat könnyebben megtalálják a felhasználók, vagy például a weboldallal nem rendelkező hirdetőknek is tudna segíteni a népszerűsítésben.</w:t>
      </w:r>
    </w:p>
    <w:p w14:paraId="36C49AC2" w14:textId="687EFD95" w:rsidR="00B44D45" w:rsidRDefault="00D6281E" w:rsidP="00D6281E">
      <w:pPr>
        <w:pStyle w:val="Cmsor2"/>
      </w:pPr>
      <w:bookmarkStart w:id="3" w:name="_Toc240973361"/>
      <w:r>
        <w:t>A feladat célja</w:t>
      </w:r>
      <w:bookmarkEnd w:id="3"/>
    </w:p>
    <w:p w14:paraId="3F3991C9" w14:textId="1C0AF030" w:rsidR="00B44D45" w:rsidRDefault="00B44D45" w:rsidP="007B0D64">
      <w:pPr>
        <w:spacing w:before="120" w:after="120"/>
        <w:rPr>
          <w:noProof/>
        </w:rPr>
      </w:pPr>
      <w:r>
        <w:rPr>
          <w:noProof/>
        </w:rPr>
        <w:t xml:space="preserve">A cél egy olyan webalkalmazás, melyen a programokat, élményeket, vagy más szolgáltatásokat kínáló felek hirdetni tudnák </w:t>
      </w:r>
      <w:r w:rsidR="00B32FF9">
        <w:rPr>
          <w:noProof/>
        </w:rPr>
        <w:t>azokat</w:t>
      </w:r>
      <w:r>
        <w:rPr>
          <w:noProof/>
        </w:rPr>
        <w:t>, és a felhasználók kedvükre tudnának böngészni a</w:t>
      </w:r>
      <w:r w:rsidR="00CA780C">
        <w:rPr>
          <w:noProof/>
        </w:rPr>
        <w:t>z imént említettek között</w:t>
      </w:r>
      <w:r w:rsidR="00B32FF9">
        <w:rPr>
          <w:noProof/>
        </w:rPr>
        <w:t xml:space="preserve"> akár szűrve az igényeknek megfelelően</w:t>
      </w:r>
      <w:r w:rsidR="00CA780C">
        <w:rPr>
          <w:noProof/>
        </w:rPr>
        <w:t>.</w:t>
      </w:r>
      <w:r w:rsidR="00B32FF9">
        <w:rPr>
          <w:noProof/>
        </w:rPr>
        <w:t xml:space="preserve"> Majd egy kapcsolatlétesítést és visszaigazolást tudna véghezvinni a webalkalmazásunk. </w:t>
      </w:r>
    </w:p>
    <w:p w14:paraId="3D054E0F" w14:textId="77777777" w:rsidR="006221B9" w:rsidRDefault="006221B9" w:rsidP="007B0D64">
      <w:pPr>
        <w:spacing w:before="120" w:after="120"/>
        <w:rPr>
          <w:noProof/>
        </w:rPr>
      </w:pPr>
    </w:p>
    <w:p w14:paraId="6FEBAABF" w14:textId="5A27829A" w:rsidR="00D4652A" w:rsidRDefault="000C4521" w:rsidP="00A55E1C">
      <w:pPr>
        <w:pStyle w:val="Cmsor1"/>
      </w:pPr>
      <w:bookmarkStart w:id="4" w:name="_Toc240973362"/>
      <w:r>
        <w:lastRenderedPageBreak/>
        <w:t xml:space="preserve">Elvárások a </w:t>
      </w:r>
      <w:r w:rsidR="00AE0F36">
        <w:t>megoldáss</w:t>
      </w:r>
      <w:r>
        <w:t>al kapcsolatban</w:t>
      </w:r>
      <w:bookmarkEnd w:id="4"/>
    </w:p>
    <w:p w14:paraId="3F024737" w14:textId="7B239052" w:rsidR="00D4652A" w:rsidRPr="00D4652A" w:rsidRDefault="000C4521" w:rsidP="00A55E1C">
      <w:pPr>
        <w:pStyle w:val="Cmsor2"/>
      </w:pPr>
      <w:bookmarkStart w:id="5" w:name="_Toc240973363"/>
      <w:r>
        <w:t>Operációs rendszer, környezet</w:t>
      </w:r>
      <w:bookmarkEnd w:id="5"/>
    </w:p>
    <w:p w14:paraId="654362E4" w14:textId="6863F4F3" w:rsidR="002D5D18" w:rsidRDefault="002D5D18" w:rsidP="002D5D18">
      <w:pPr>
        <w:pStyle w:val="Listaszerbekezds"/>
        <w:numPr>
          <w:ilvl w:val="0"/>
          <w:numId w:val="5"/>
        </w:numPr>
      </w:pPr>
      <w:r>
        <w:t>Windows10/11</w:t>
      </w:r>
    </w:p>
    <w:p w14:paraId="7B25270F" w14:textId="137CD2B9" w:rsidR="000C4521" w:rsidRDefault="000C4521" w:rsidP="000C4521">
      <w:pPr>
        <w:pStyle w:val="Cmsor2"/>
      </w:pPr>
      <w:bookmarkStart w:id="6" w:name="_Toc240973364"/>
      <w:r>
        <w:t>Felhasznál</w:t>
      </w:r>
      <w:r w:rsidR="00F52CA2">
        <w:t>hat</w:t>
      </w:r>
      <w:r>
        <w:t>ó programozási</w:t>
      </w:r>
      <w:r w:rsidR="00F52CA2">
        <w:t xml:space="preserve"> környezetek</w:t>
      </w:r>
      <w:bookmarkEnd w:id="6"/>
    </w:p>
    <w:p w14:paraId="3A44D911" w14:textId="4EF557FA" w:rsidR="000C4521" w:rsidRDefault="002D5D18" w:rsidP="002D5D18">
      <w:pPr>
        <w:pStyle w:val="Listaszerbekezds"/>
        <w:numPr>
          <w:ilvl w:val="0"/>
          <w:numId w:val="5"/>
        </w:numPr>
      </w:pPr>
      <w:r>
        <w:t>C#</w:t>
      </w:r>
    </w:p>
    <w:p w14:paraId="353CEC09" w14:textId="6EB8B89F" w:rsidR="00F52CA2" w:rsidRDefault="00F52CA2" w:rsidP="002D5D18">
      <w:pPr>
        <w:pStyle w:val="Listaszerbekezds"/>
        <w:numPr>
          <w:ilvl w:val="0"/>
          <w:numId w:val="5"/>
        </w:numPr>
      </w:pPr>
      <w:r>
        <w:t>HTML</w:t>
      </w:r>
    </w:p>
    <w:p w14:paraId="3F8F9483" w14:textId="772853BD" w:rsidR="00F52CA2" w:rsidRDefault="00F52CA2" w:rsidP="002D5D18">
      <w:pPr>
        <w:pStyle w:val="Listaszerbekezds"/>
        <w:numPr>
          <w:ilvl w:val="0"/>
          <w:numId w:val="5"/>
        </w:numPr>
      </w:pPr>
      <w:r>
        <w:t>CSS</w:t>
      </w:r>
    </w:p>
    <w:p w14:paraId="0317D594" w14:textId="77B2B5A1" w:rsidR="0004023E" w:rsidRDefault="0004023E" w:rsidP="0004023E">
      <w:pPr>
        <w:pStyle w:val="Cmsor2"/>
      </w:pPr>
      <w:bookmarkStart w:id="7" w:name="_Toc240973365"/>
      <w:r>
        <w:t>Felhasznál</w:t>
      </w:r>
      <w:r w:rsidR="00F52CA2">
        <w:t>hat</w:t>
      </w:r>
      <w:r>
        <w:t>ó keretrendszer</w:t>
      </w:r>
      <w:bookmarkEnd w:id="7"/>
    </w:p>
    <w:p w14:paraId="169934C0" w14:textId="5BF2F37B" w:rsidR="00E3663E" w:rsidRDefault="00E3663E" w:rsidP="00E3663E">
      <w:pPr>
        <w:pStyle w:val="Listaszerbekezds"/>
        <w:numPr>
          <w:ilvl w:val="0"/>
          <w:numId w:val="5"/>
        </w:numPr>
      </w:pPr>
      <w:r>
        <w:t>VUE.JS</w:t>
      </w:r>
    </w:p>
    <w:p w14:paraId="1273979E" w14:textId="70F31876" w:rsidR="006221B9" w:rsidRDefault="006221B9" w:rsidP="00E3663E">
      <w:pPr>
        <w:pStyle w:val="Listaszerbekezds"/>
        <w:numPr>
          <w:ilvl w:val="0"/>
          <w:numId w:val="5"/>
        </w:numPr>
      </w:pPr>
      <w:r>
        <w:t>Laravel</w:t>
      </w:r>
    </w:p>
    <w:p w14:paraId="699B1D40" w14:textId="4F1C1221" w:rsidR="000C4521" w:rsidRDefault="000C4521" w:rsidP="000C4521">
      <w:pPr>
        <w:pStyle w:val="Cmsor2"/>
      </w:pPr>
      <w:bookmarkStart w:id="8" w:name="_Toc240973366"/>
      <w:r>
        <w:t>Megoldás formátuma</w:t>
      </w:r>
      <w:bookmarkEnd w:id="8"/>
    </w:p>
    <w:p w14:paraId="5AAF5CE3" w14:textId="1DEECD76" w:rsidR="002D5D18" w:rsidRDefault="002D5D18" w:rsidP="002D5D18">
      <w:pPr>
        <w:pStyle w:val="Listaszerbekezds"/>
        <w:numPr>
          <w:ilvl w:val="0"/>
          <w:numId w:val="5"/>
        </w:numPr>
      </w:pPr>
      <w:r>
        <w:t>C# forrásállomány</w:t>
      </w:r>
    </w:p>
    <w:p w14:paraId="6D4CF7F7" w14:textId="686C2334" w:rsidR="00F52CA2" w:rsidRDefault="00F52CA2" w:rsidP="002D5D18">
      <w:pPr>
        <w:pStyle w:val="Listaszerbekezds"/>
        <w:numPr>
          <w:ilvl w:val="0"/>
          <w:numId w:val="5"/>
        </w:numPr>
      </w:pPr>
      <w:r>
        <w:t>Keretrendszerek forrásállományai</w:t>
      </w:r>
    </w:p>
    <w:p w14:paraId="148B57F2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Teljes projekt környezet</w:t>
      </w:r>
    </w:p>
    <w:p w14:paraId="40B98C79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Technikai dokumentáció (pdf formátumban)</w:t>
      </w:r>
    </w:p>
    <w:p w14:paraId="294EC238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Felhasználói dokumentáció</w:t>
      </w:r>
    </w:p>
    <w:p w14:paraId="4AF58CCB" w14:textId="3F3E5E5D" w:rsidR="000C4521" w:rsidRDefault="000C4521" w:rsidP="000C4521">
      <w:pPr>
        <w:pStyle w:val="Cmsor2"/>
      </w:pPr>
      <w:bookmarkStart w:id="9" w:name="_Toc240973367"/>
      <w:r>
        <w:t>Szoftverfejlesztés</w:t>
      </w:r>
      <w:bookmarkEnd w:id="9"/>
    </w:p>
    <w:p w14:paraId="56B6F804" w14:textId="291B4838" w:rsidR="000C4521" w:rsidRDefault="0004277F" w:rsidP="00B32FF9">
      <w:pPr>
        <w:ind w:left="357"/>
      </w:pPr>
      <w:r>
        <w:t xml:space="preserve">A feladat egy olyan </w:t>
      </w:r>
      <w:r w:rsidR="008E2DF1">
        <w:t>webalkalmazás</w:t>
      </w:r>
      <w:r>
        <w:t xml:space="preserve"> </w:t>
      </w:r>
      <w:r w:rsidR="00C83785">
        <w:t>készítése,</w:t>
      </w:r>
      <w:r>
        <w:t xml:space="preserve"> amely lehetővé </w:t>
      </w:r>
      <w:r w:rsidR="00C83785">
        <w:t>teszi a</w:t>
      </w:r>
      <w:r>
        <w:t xml:space="preserve"> felhasználóknak, hogy programokat hirdessenek és azzal lehetőséget adva más felhasználóknak, hogy </w:t>
      </w:r>
      <w:r w:rsidR="00E3663E">
        <w:t>böngésszenek köztük, válasszanak és segítséget nyújtana a</w:t>
      </w:r>
      <w:r w:rsidR="00237C15">
        <w:t xml:space="preserve"> kapcsolatfelvételben és</w:t>
      </w:r>
      <w:r w:rsidR="00E3663E">
        <w:t xml:space="preserve"> megegyezéshez való eljutásban</w:t>
      </w:r>
      <w:r w:rsidR="00B32FF9">
        <w:t xml:space="preserve">, de nem történne rajta keresztül tranzakció, szimplán megegyezéshez juttatná </w:t>
      </w:r>
      <w:r w:rsidR="00C83785">
        <w:t>közelebb a</w:t>
      </w:r>
      <w:r w:rsidR="00B32FF9">
        <w:t xml:space="preserve"> feleket.</w:t>
      </w:r>
    </w:p>
    <w:p w14:paraId="234F82D3" w14:textId="6BE5346E" w:rsidR="000C4521" w:rsidRDefault="000C4521" w:rsidP="000C4521">
      <w:pPr>
        <w:pStyle w:val="Cmsor2"/>
      </w:pPr>
      <w:bookmarkStart w:id="10" w:name="_Toc240973368"/>
      <w:r>
        <w:t>Modulok</w:t>
      </w:r>
      <w:bookmarkEnd w:id="10"/>
    </w:p>
    <w:p w14:paraId="0C24041E" w14:textId="77777777" w:rsidR="002D5D18" w:rsidRDefault="002D5D18" w:rsidP="002D5D18">
      <w:pPr>
        <w:ind w:left="360"/>
      </w:pPr>
      <w:r>
        <w:t>A projekt keretében történő megvalósítás egy lehetséges felbontási lehetősége az alábbi:</w:t>
      </w:r>
    </w:p>
    <w:p w14:paraId="5CBEBAFA" w14:textId="4399F71D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Adatbázis tervezése, kivitelezése, interface megírása</w:t>
      </w:r>
    </w:p>
    <w:p w14:paraId="1C17FEFC" w14:textId="4C81189C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Felhasználóbarát frontend (GUI) tervezése:</w:t>
      </w:r>
    </w:p>
    <w:p w14:paraId="0F9A0638" w14:textId="7E636C08" w:rsidR="00AB186A" w:rsidRDefault="00AB186A" w:rsidP="00AB186A">
      <w:pPr>
        <w:pStyle w:val="Listaszerbekezds"/>
        <w:numPr>
          <w:ilvl w:val="2"/>
          <w:numId w:val="6"/>
        </w:numPr>
        <w:spacing w:before="0" w:after="160"/>
      </w:pPr>
      <w:r>
        <w:t>Navigációs sáv</w:t>
      </w:r>
    </w:p>
    <w:p w14:paraId="0A8B3A1E" w14:textId="6D2B0673" w:rsidR="002D5D18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Menürendszer</w:t>
      </w:r>
    </w:p>
    <w:p w14:paraId="26A34DF5" w14:textId="14BF6FA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Szűrővel ellátott kereső</w:t>
      </w:r>
    </w:p>
    <w:p w14:paraId="0F2ABA5A" w14:textId="526593A4" w:rsidR="008E3034" w:rsidRDefault="00AB186A" w:rsidP="002D5D18">
      <w:pPr>
        <w:pStyle w:val="Listaszerbekezds"/>
        <w:numPr>
          <w:ilvl w:val="2"/>
          <w:numId w:val="6"/>
        </w:numPr>
        <w:spacing w:before="0" w:after="160"/>
      </w:pPr>
      <w:r>
        <w:t>Keresési találatok listája</w:t>
      </w:r>
    </w:p>
    <w:p w14:paraId="1DDDE282" w14:textId="196A5EB5" w:rsidR="00122025" w:rsidRDefault="00122025" w:rsidP="002D5D18">
      <w:pPr>
        <w:pStyle w:val="Listaszerbekezds"/>
        <w:numPr>
          <w:ilvl w:val="2"/>
          <w:numId w:val="6"/>
        </w:numPr>
        <w:spacing w:before="0" w:after="160"/>
      </w:pPr>
      <w:r>
        <w:lastRenderedPageBreak/>
        <w:t>Dashboard</w:t>
      </w:r>
    </w:p>
    <w:p w14:paraId="6BBFD3DD" w14:textId="3324A78D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Hirdető felület</w:t>
      </w:r>
    </w:p>
    <w:p w14:paraId="203C932F" w14:textId="1BFEB05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Admin felület</w:t>
      </w:r>
    </w:p>
    <w:p w14:paraId="06A0C06B" w14:textId="0B8850B6" w:rsidR="00B32FF9" w:rsidRDefault="002D5D18" w:rsidP="00B32FF9">
      <w:pPr>
        <w:pStyle w:val="Listaszerbekezds"/>
        <w:numPr>
          <w:ilvl w:val="1"/>
          <w:numId w:val="6"/>
        </w:numPr>
        <w:spacing w:before="0" w:after="160"/>
      </w:pPr>
      <w:r>
        <w:t>Backend kivitelezése</w:t>
      </w:r>
      <w:r w:rsidR="00B32FF9">
        <w:t>:</w:t>
      </w:r>
    </w:p>
    <w:p w14:paraId="078D10F1" w14:textId="4C46D460" w:rsidR="00B32FF9" w:rsidRPr="002D5D18" w:rsidRDefault="00725D23" w:rsidP="00725D23">
      <w:pPr>
        <w:pStyle w:val="Listaszerbekezds"/>
        <w:numPr>
          <w:ilvl w:val="2"/>
          <w:numId w:val="8"/>
        </w:numPr>
        <w:spacing w:before="0" w:after="160"/>
      </w:pPr>
      <w:r>
        <w:t>visszaigazolás küldése vagy a hirdető oldalára való átirányítás</w:t>
      </w:r>
    </w:p>
    <w:p w14:paraId="08DCF1DB" w14:textId="713AFC7D" w:rsidR="006221B9" w:rsidRDefault="006221B9" w:rsidP="006221B9">
      <w:pPr>
        <w:pStyle w:val="Cmsor1"/>
      </w:pPr>
      <w:bookmarkStart w:id="11" w:name="_Toc240973369"/>
      <w:r>
        <w:lastRenderedPageBreak/>
        <w:t xml:space="preserve">A feladat működése(Lead Generation </w:t>
      </w:r>
      <w:r w:rsidR="002B0B17">
        <w:t>modell</w:t>
      </w:r>
      <w:r>
        <w:t>)</w:t>
      </w:r>
      <w:bookmarkEnd w:id="11"/>
    </w:p>
    <w:p w14:paraId="1866087C" w14:textId="61A572D6" w:rsidR="006221B9" w:rsidRDefault="006221B9" w:rsidP="006221B9">
      <w:pPr>
        <w:pStyle w:val="Cmsor2"/>
      </w:pPr>
      <w:bookmarkStart w:id="12" w:name="_Toc240973370"/>
      <w:r>
        <w:t>Keresés és szűrés (A felhasználó oldala):</w:t>
      </w:r>
      <w:bookmarkEnd w:id="12"/>
      <w:r>
        <w:t xml:space="preserve"> </w:t>
      </w:r>
    </w:p>
    <w:p w14:paraId="1D604847" w14:textId="77777777" w:rsidR="006221B9" w:rsidRDefault="006221B9" w:rsidP="006221B9">
      <w:r>
        <w:t>A felhasználó megnyitja az oldalt, és megadja a paramétereket például: „Szombat délután, 4 fő (család), Kiskunfélegyháza környéke, maximum 15 000 Ft teljes költségkeret, beltéri program (mert esőt jósolnak).” Egy intelligens algoritmus leszűri az adatbázisból a kritériumoknak megfelelő hirdetőket (pl. egy helyi szabadulószoba és egy kézműves cukrászda).</w:t>
      </w:r>
    </w:p>
    <w:p w14:paraId="11C18D5C" w14:textId="77777777" w:rsidR="006221B9" w:rsidRDefault="006221B9" w:rsidP="006221B9"/>
    <w:p w14:paraId="4958B36D" w14:textId="77B26F11" w:rsidR="006221B9" w:rsidRDefault="006221B9" w:rsidP="006221B9">
      <w:pPr>
        <w:pStyle w:val="Cmsor2"/>
      </w:pPr>
      <w:bookmarkStart w:id="13" w:name="_Toc240973371"/>
      <w:r>
        <w:t>Az útvonal és idővonal összeállítása:</w:t>
      </w:r>
      <w:bookmarkEnd w:id="13"/>
    </w:p>
    <w:p w14:paraId="6AE82E7E" w14:textId="2BDAFF99" w:rsidR="006221B9" w:rsidRDefault="006221B9" w:rsidP="006221B9">
      <w:r>
        <w:t>A rendszer generál egy délutáni tervet például: 14:00 - 15:30: Szabadulószoba (Hirdető: "Rejtélyek Háza")</w:t>
      </w:r>
      <w:r w:rsidR="000807D7">
        <w:t xml:space="preserve">, </w:t>
      </w:r>
      <w:r>
        <w:t>15:45 - 17:00: Süteményezés és forró csoki (Hirdető: "Mignon Cukrászda"). Ha a felhasználónak tetszik az összeállítás, akkor rákattint a „Programcsomag lefoglalása / Érdeklődés elküldése” gombra.</w:t>
      </w:r>
    </w:p>
    <w:p w14:paraId="684C8611" w14:textId="77777777" w:rsidR="006221B9" w:rsidRDefault="006221B9" w:rsidP="006221B9"/>
    <w:p w14:paraId="5AC02266" w14:textId="61BFC70E" w:rsidR="006221B9" w:rsidRDefault="006221B9" w:rsidP="006221B9">
      <w:pPr>
        <w:pStyle w:val="Cmsor2"/>
      </w:pPr>
      <w:bookmarkStart w:id="14" w:name="_Toc240973372"/>
      <w:r>
        <w:t>A strukturált űrlap kitöltése:</w:t>
      </w:r>
      <w:bookmarkEnd w:id="14"/>
    </w:p>
    <w:p w14:paraId="17F4964C" w14:textId="0B8C50A6" w:rsidR="006221B9" w:rsidRDefault="006221B9" w:rsidP="006221B9">
      <w:r>
        <w:t>Ahelyett, hogy bankkártya</w:t>
      </w:r>
      <w:r w:rsidR="000807D7">
        <w:t xml:space="preserve"> </w:t>
      </w:r>
      <w:r>
        <w:t>adatokat kérne be a rendszer, egy egyszerű, letisztult űrlap jelenik meg, ahol a felhasználó véglegesíti az igényeit:</w:t>
      </w:r>
    </w:p>
    <w:p w14:paraId="1D36A306" w14:textId="77777777" w:rsidR="006221B9" w:rsidRDefault="006221B9" w:rsidP="006221B9"/>
    <w:p w14:paraId="5418E69C" w14:textId="77777777" w:rsidR="006221B9" w:rsidRDefault="006221B9" w:rsidP="006221B9">
      <w:r>
        <w:t>Kapcsolattartó neve: Kovács Péter</w:t>
      </w:r>
    </w:p>
    <w:p w14:paraId="5A53C8CF" w14:textId="77777777" w:rsidR="006221B9" w:rsidRDefault="006221B9" w:rsidP="006221B9">
      <w:r>
        <w:t>Elérhetőségek: +36 20 123 4567, peter.kovacs@email.com</w:t>
      </w:r>
    </w:p>
    <w:p w14:paraId="5B4B9ABE" w14:textId="77777777" w:rsidR="006221B9" w:rsidRDefault="006221B9" w:rsidP="006221B9">
      <w:r>
        <w:t>Megjegyzés/Speciális igény: „A 4 főből 2 gyerek, és az egyikük gluténérzékeny.”</w:t>
      </w:r>
    </w:p>
    <w:p w14:paraId="7E7C5A4A" w14:textId="77777777" w:rsidR="006221B9" w:rsidRDefault="006221B9" w:rsidP="006221B9">
      <w:r>
        <w:t>Jogi pipa (Kötelező!): Egy jelölőnégyzet: „Hozzájárulok, hogy a megadott adataimat a platform továbbítsa a kiválasztott szolgáltatóknak a kapcsolatfelvétel céljából.” (Ez a GDPR-megfelelőség miatt kell).</w:t>
      </w:r>
    </w:p>
    <w:p w14:paraId="03A0BEF9" w14:textId="77777777" w:rsidR="006221B9" w:rsidRDefault="006221B9" w:rsidP="006221B9"/>
    <w:p w14:paraId="48CB141F" w14:textId="53396529" w:rsidR="006221B9" w:rsidRDefault="006221B9" w:rsidP="006221B9">
      <w:pPr>
        <w:pStyle w:val="Cmsor2"/>
      </w:pPr>
      <w:bookmarkStart w:id="15" w:name="_Toc240973373"/>
      <w:r>
        <w:t>Az adatok szétosztása és továbbítása:</w:t>
      </w:r>
      <w:bookmarkEnd w:id="15"/>
    </w:p>
    <w:p w14:paraId="31CFD5E9" w14:textId="77777777" w:rsidR="006221B9" w:rsidRDefault="006221B9" w:rsidP="006221B9">
      <w:r>
        <w:t>Miután a felhasználó a „Küldés” gombra kattint, a rendszer a háttérben (a backendben) szétbontja ezt az egy foglalást a két érintett hirdető között, és kiküldi nekik a Lead-et. Ez kétféleképpen történhet a hirdető technikai fejlettségétől függően:</w:t>
      </w:r>
    </w:p>
    <w:p w14:paraId="0D4E0DA9" w14:textId="77777777" w:rsidR="006221B9" w:rsidRDefault="006221B9" w:rsidP="006221B9"/>
    <w:p w14:paraId="066EC0D9" w14:textId="3C5DAE9B" w:rsidR="006221B9" w:rsidRDefault="006221B9" w:rsidP="006221B9">
      <w:r>
        <w:lastRenderedPageBreak/>
        <w:t>A) Ha a hirdetőnek van saját rendszere (API integráció): A mi platformunk egy POST kéréssel (webhook) azonnal beküldi az adatokat a szabadulószoba saját foglalási rendszerébe, ami automatikusan lefoglalja a szombat 14</w:t>
      </w:r>
      <w:r w:rsidR="000807D7">
        <w:t>:00-s</w:t>
      </w:r>
      <w:r>
        <w:t xml:space="preserve"> </w:t>
      </w:r>
      <w:r w:rsidR="00C83785">
        <w:t>sávot,</w:t>
      </w:r>
      <w:r>
        <w:t xml:space="preserve"> mint „függőben lévő” foglalást.</w:t>
      </w:r>
    </w:p>
    <w:p w14:paraId="61E8FE00" w14:textId="77777777" w:rsidR="006221B9" w:rsidRDefault="006221B9" w:rsidP="006221B9"/>
    <w:p w14:paraId="4265368B" w14:textId="316619C8" w:rsidR="006221B9" w:rsidRDefault="006221B9" w:rsidP="006221B9">
      <w:r>
        <w:t>B) Ha a hirdetőnek nincs weboldala (A mi célcsoportunk): A hirdető kap egy automatikus e-mailt és SMS-t/Push értesítést: „Új délutáni program iránti érdeklődés érkezett a platformról! Kovács Péter + 3 fő, szombat 14:00. Kattintson ide az elfogadáshoz.”</w:t>
      </w:r>
      <w:r w:rsidR="00C83785">
        <w:t xml:space="preserve"> </w:t>
      </w:r>
      <w:r>
        <w:t>A linkre kattintva a hirdető belép a mi platformunkon lévő egyszerű Admin Dashboardjára, ahol látja a részleteket (köztük a gluténérzékenységet is).</w:t>
      </w:r>
    </w:p>
    <w:p w14:paraId="3FEA4598" w14:textId="77777777" w:rsidR="006221B9" w:rsidRDefault="006221B9" w:rsidP="006221B9"/>
    <w:p w14:paraId="197C9C8E" w14:textId="78125DA2" w:rsidR="006221B9" w:rsidRDefault="006221B9" w:rsidP="006221B9">
      <w:pPr>
        <w:pStyle w:val="Cmsor2"/>
      </w:pPr>
      <w:bookmarkStart w:id="16" w:name="_Toc240973374"/>
      <w:r>
        <w:t>A megegyezés lezárása (A platformon kívül):</w:t>
      </w:r>
      <w:bookmarkEnd w:id="16"/>
    </w:p>
    <w:p w14:paraId="5C8EC03C" w14:textId="6FD60220" w:rsidR="006221B9" w:rsidRDefault="006221B9" w:rsidP="006221B9">
      <w:r>
        <w:t>A hirdető az Admin felületen rákattint az „Elfogadom / Szabadok vagyunk” gombra. Ekkor a rendszer automatikusan kiküld egy visszaigazoló e-mailt a felhasználónak (Kovács Péternek)</w:t>
      </w:r>
      <w:r w:rsidR="00397202">
        <w:t xml:space="preserve"> minden foglalásról</w:t>
      </w:r>
      <w:r>
        <w:t>: „Szuper híreink vannak! A Mignon Cukrászda</w:t>
      </w:r>
      <w:r w:rsidR="00397202">
        <w:t>/</w:t>
      </w:r>
      <w:r>
        <w:t>Rejtélyek Háza visszaigazolta a szombati programodat. A helyszínen tudsz majd fizetni. Ha kérdésed van, itt érheted el őket: [telefonszám].” Ha a hirdetőnek mégis kérdése lenne (pl. a gluténmentes sütemények kapcsán), a mi rendszerünk által átadott telefonszámon vagy e-mailen közvetlenül felhívhatja Pétert, és lerendezhetik a részleteket.</w:t>
      </w:r>
    </w:p>
    <w:p w14:paraId="6B71B707" w14:textId="77777777" w:rsidR="006221B9" w:rsidRDefault="006221B9" w:rsidP="006221B9"/>
    <w:p w14:paraId="048783B4" w14:textId="4B239AA0" w:rsidR="006221B9" w:rsidRDefault="006221B9" w:rsidP="006221B9">
      <w:pPr>
        <w:pStyle w:val="Cmsor2"/>
      </w:pPr>
      <w:bookmarkStart w:id="17" w:name="_Toc240973375"/>
      <w:r>
        <w:t xml:space="preserve">Miért zseniális ez a modell </w:t>
      </w:r>
      <w:r w:rsidR="00EA04B5">
        <w:t xml:space="preserve">a </w:t>
      </w:r>
      <w:r>
        <w:t>vizsgaremekhez?</w:t>
      </w:r>
      <w:bookmarkEnd w:id="17"/>
    </w:p>
    <w:p w14:paraId="5DD4431E" w14:textId="77777777" w:rsidR="006221B9" w:rsidRDefault="006221B9" w:rsidP="006221B9"/>
    <w:p w14:paraId="331FAE9D" w14:textId="77777777" w:rsidR="006221B9" w:rsidRDefault="006221B9" w:rsidP="006221B9">
      <w:r>
        <w:t>Biztonságos: Nem kell fizetési kaput (Stripe, Barion) integrálnunk, nem felelünk a pénzért, nincs csalás-kockázat (chargeback) és nincsenek bonyolult számlázási körök.</w:t>
      </w:r>
    </w:p>
    <w:p w14:paraId="617A9945" w14:textId="77777777" w:rsidR="006221B9" w:rsidRDefault="006221B9" w:rsidP="006221B9"/>
    <w:p w14:paraId="10338E56" w14:textId="3756DCE9" w:rsidR="006221B9" w:rsidRPr="006221B9" w:rsidRDefault="006221B9" w:rsidP="006221B9">
      <w:r>
        <w:t>Értékteremtő: A példában szereplő, weboldallal nem rendelkező cukrászdának hoztunk egy 4 fős asztalt, amit magától lehet nem kapott volna meg. Boldog lesz, és látja a mi Dashboardunkon, hogy a hónapban már a 15. vendéget küldtük neki.</w:t>
      </w:r>
    </w:p>
    <w:p w14:paraId="21AF7B3B" w14:textId="77777777" w:rsidR="000C4521" w:rsidRPr="000C4521" w:rsidRDefault="000C4521" w:rsidP="000C4521"/>
    <w:p w14:paraId="56443E11" w14:textId="1E648CF5" w:rsidR="00D4652A" w:rsidRDefault="00D4652A" w:rsidP="007B0D64">
      <w:pPr>
        <w:spacing w:before="120" w:after="120"/>
        <w:rPr>
          <w:noProof/>
        </w:rPr>
      </w:pPr>
    </w:p>
    <w:sectPr w:rsidR="00D4652A" w:rsidSect="002B0B17">
      <w:pgSz w:w="11906" w:h="16838"/>
      <w:pgMar w:top="1736" w:right="1274" w:bottom="1134" w:left="1276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D16F0" w14:textId="77777777" w:rsidR="00B53D23" w:rsidRDefault="00B53D23" w:rsidP="007B0D64">
      <w:pPr>
        <w:spacing w:after="0" w:line="240" w:lineRule="auto"/>
      </w:pPr>
      <w:r>
        <w:separator/>
      </w:r>
    </w:p>
  </w:endnote>
  <w:endnote w:type="continuationSeparator" w:id="0">
    <w:p w14:paraId="2D1A1BAD" w14:textId="77777777" w:rsidR="00B53D23" w:rsidRDefault="00B53D23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95F5DB" w14:textId="66A1B8EF" w:rsidR="0046589C" w:rsidRPr="002B0B17" w:rsidRDefault="00760051">
            <w:pPr>
              <w:pStyle w:val="llb"/>
              <w:jc w:val="center"/>
            </w:pPr>
            <w:r w:rsidRPr="002B0B17">
              <w:t xml:space="preserve"> </w:t>
            </w:r>
            <w:r w:rsidR="002B0B17" w:rsidRPr="002B0B17">
              <w:fldChar w:fldCharType="begin"/>
            </w:r>
            <w:r w:rsidR="002B0B17" w:rsidRPr="002B0B17">
              <w:instrText>PAGE  \* Arabic  \* MERGEFORMAT</w:instrText>
            </w:r>
            <w:r w:rsidR="002B0B17" w:rsidRPr="002B0B17">
              <w:fldChar w:fldCharType="separate"/>
            </w:r>
            <w:r w:rsidR="002B0B17" w:rsidRPr="002B0B17">
              <w:t>1</w:t>
            </w:r>
            <w:r w:rsidR="002B0B17" w:rsidRPr="002B0B17">
              <w:fldChar w:fldCharType="end"/>
            </w:r>
            <w:r w:rsidR="002B0B17" w:rsidRPr="002B0B17">
              <w:t xml:space="preserve"> / 6. </w:t>
            </w:r>
            <w:r w:rsidR="0046589C" w:rsidRPr="002B0B17">
              <w:t>oldal</w:t>
            </w:r>
          </w:p>
        </w:sdtContent>
      </w:sdt>
    </w:sdtContent>
  </w:sdt>
  <w:p w14:paraId="2A057BC5" w14:textId="77777777" w:rsidR="00903412" w:rsidRDefault="00903412" w:rsidP="00760051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B446D" w14:textId="707F2933" w:rsidR="002B0B17" w:rsidRDefault="002B0B17" w:rsidP="002B0B17">
    <w:pPr>
      <w:pStyle w:val="llb"/>
    </w:pPr>
  </w:p>
  <w:p w14:paraId="161235AD" w14:textId="77777777" w:rsidR="002B0B17" w:rsidRDefault="002B0B1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0022A" w14:textId="77777777" w:rsidR="00B53D23" w:rsidRDefault="00B53D23" w:rsidP="007B0D64">
      <w:pPr>
        <w:spacing w:after="0" w:line="240" w:lineRule="auto"/>
      </w:pPr>
      <w:r>
        <w:separator/>
      </w:r>
    </w:p>
  </w:footnote>
  <w:footnote w:type="continuationSeparator" w:id="0">
    <w:p w14:paraId="35056D5D" w14:textId="77777777" w:rsidR="00B53D23" w:rsidRDefault="00B53D23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087A" w14:textId="77C33579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93F600" wp14:editId="066DDE08">
          <wp:simplePos x="0" y="0"/>
          <wp:positionH relativeFrom="margin">
            <wp:posOffset>-17780</wp:posOffset>
          </wp:positionH>
          <wp:positionV relativeFrom="paragraph">
            <wp:posOffset>-362585</wp:posOffset>
          </wp:positionV>
          <wp:extent cx="609600" cy="560070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25"/>
                  <a:stretch/>
                </pic:blipFill>
                <pic:spPr bwMode="auto">
                  <a:xfrm>
                    <a:off x="0" y="0"/>
                    <a:ext cx="60960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EF1"/>
    <w:multiLevelType w:val="hybridMultilevel"/>
    <w:tmpl w:val="5BCE7D6C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7F3E5F"/>
    <w:multiLevelType w:val="hybridMultilevel"/>
    <w:tmpl w:val="992CBF76"/>
    <w:lvl w:ilvl="0" w:tplc="6D04B8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31BE3"/>
    <w:multiLevelType w:val="hybridMultilevel"/>
    <w:tmpl w:val="A89AB47E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03045e,#f2e9dc,#f0e7d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21"/>
    <w:rsid w:val="00016152"/>
    <w:rsid w:val="0004023E"/>
    <w:rsid w:val="0004277F"/>
    <w:rsid w:val="000807D7"/>
    <w:rsid w:val="000A2BEA"/>
    <w:rsid w:val="000C4521"/>
    <w:rsid w:val="000F3DCA"/>
    <w:rsid w:val="00122025"/>
    <w:rsid w:val="00184A48"/>
    <w:rsid w:val="001C5C8F"/>
    <w:rsid w:val="00237C15"/>
    <w:rsid w:val="0025230E"/>
    <w:rsid w:val="002B0B17"/>
    <w:rsid w:val="002D5D18"/>
    <w:rsid w:val="00397202"/>
    <w:rsid w:val="003E6690"/>
    <w:rsid w:val="0040317D"/>
    <w:rsid w:val="00406C74"/>
    <w:rsid w:val="0041271C"/>
    <w:rsid w:val="0045078F"/>
    <w:rsid w:val="0046589C"/>
    <w:rsid w:val="00466C07"/>
    <w:rsid w:val="0047273F"/>
    <w:rsid w:val="0049673D"/>
    <w:rsid w:val="004B3D68"/>
    <w:rsid w:val="004E2D75"/>
    <w:rsid w:val="005B3CB5"/>
    <w:rsid w:val="005D5CE7"/>
    <w:rsid w:val="006221B9"/>
    <w:rsid w:val="006D34C3"/>
    <w:rsid w:val="00725D23"/>
    <w:rsid w:val="00760051"/>
    <w:rsid w:val="007B0D64"/>
    <w:rsid w:val="0080515A"/>
    <w:rsid w:val="008E2DF1"/>
    <w:rsid w:val="008E3034"/>
    <w:rsid w:val="00903412"/>
    <w:rsid w:val="00933BD2"/>
    <w:rsid w:val="00961537"/>
    <w:rsid w:val="00A52BB0"/>
    <w:rsid w:val="00A55E1C"/>
    <w:rsid w:val="00A922BE"/>
    <w:rsid w:val="00AA4035"/>
    <w:rsid w:val="00AB186A"/>
    <w:rsid w:val="00AC56A6"/>
    <w:rsid w:val="00AE0F36"/>
    <w:rsid w:val="00B07EF0"/>
    <w:rsid w:val="00B32FF9"/>
    <w:rsid w:val="00B44D45"/>
    <w:rsid w:val="00B53D23"/>
    <w:rsid w:val="00C63AE5"/>
    <w:rsid w:val="00C83785"/>
    <w:rsid w:val="00CA780C"/>
    <w:rsid w:val="00D4652A"/>
    <w:rsid w:val="00D6281E"/>
    <w:rsid w:val="00E3663E"/>
    <w:rsid w:val="00E43D5A"/>
    <w:rsid w:val="00EA04B5"/>
    <w:rsid w:val="00EB0EBB"/>
    <w:rsid w:val="00F40B28"/>
    <w:rsid w:val="00F52CA2"/>
    <w:rsid w:val="00F66F8E"/>
    <w:rsid w:val="00F87802"/>
    <w:rsid w:val="00FC3E21"/>
    <w:rsid w:val="00F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3045e,#f2e9dc,#f0e7d5"/>
    </o:shapedefaults>
    <o:shapelayout v:ext="edit">
      <o:idmap v:ext="edit" data="1"/>
    </o:shapelayout>
  </w:shapeDefaults>
  <w:decimalSymbol w:val=","/>
  <w:listSeparator w:val=";"/>
  <w14:docId w14:val="33D699F7"/>
  <w15:chartTrackingRefBased/>
  <w15:docId w15:val="{FB7D38D1-7D7A-4A8C-9AAD-A607D7F8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588E"/>
    <w:pPr>
      <w:jc w:val="both"/>
    </w:pPr>
    <w:rPr>
      <w:rFonts w:ascii="Times New Roman" w:hAnsi="Times New Roman" w:cs="Times New Roman"/>
      <w:color w:val="595959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B07EF0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CA2B3B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D588E"/>
    <w:pPr>
      <w:pageBreakBefore w:val="0"/>
      <w:numPr>
        <w:ilvl w:val="1"/>
      </w:numPr>
      <w:ind w:left="788" w:hanging="431"/>
      <w:outlineLvl w:val="1"/>
    </w:pPr>
    <w:rPr>
      <w:color w:val="70A96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B07EF0"/>
    <w:rPr>
      <w:rFonts w:ascii="Times New Roman" w:hAnsi="Times New Roman" w:cs="Times New Roman"/>
      <w:noProof/>
      <w:color w:val="CA2B3B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D588E"/>
    <w:pPr>
      <w:jc w:val="center"/>
    </w:pPr>
    <w:rPr>
      <w:color w:val="03045E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FD588E"/>
    <w:rPr>
      <w:rFonts w:ascii="Times New Roman" w:hAnsi="Times New Roman" w:cs="Times New Roman"/>
      <w:noProof/>
      <w:color w:val="70A96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D588E"/>
    <w:rPr>
      <w:rFonts w:ascii="Times New Roman" w:hAnsi="Times New Roman" w:cs="Times New Roman"/>
      <w:color w:val="03045E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D588E"/>
    <w:pPr>
      <w:jc w:val="center"/>
    </w:pPr>
    <w:rPr>
      <w:color w:val="CA2B3B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D588E"/>
    <w:rPr>
      <w:rFonts w:ascii="Times New Roman" w:hAnsi="Times New Roman" w:cs="Times New Roman"/>
      <w:color w:val="CA2B3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Tamas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rgbClr val="F2E9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1</Pages>
  <Words>943</Words>
  <Characters>6510</Characters>
  <Application>Microsoft Office Word</Application>
  <DocSecurity>0</DocSecurity>
  <Lines>54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Nagy Tamás</cp:lastModifiedBy>
  <cp:revision>4</cp:revision>
  <cp:lastPrinted>2026-09-22T09:25:00Z</cp:lastPrinted>
  <dcterms:created xsi:type="dcterms:W3CDTF">2026-09-22T09:34:00Z</dcterms:created>
  <dcterms:modified xsi:type="dcterms:W3CDTF">2026-09-22T11:27:00Z</dcterms:modified>
</cp:coreProperties>
</file>