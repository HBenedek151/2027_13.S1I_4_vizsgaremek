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E9DC"/>
  <w:body>
    <w:p w14:paraId="4561653B" w14:textId="5C6BCA3C" w:rsidR="0046589C" w:rsidRPr="0046589C" w:rsidRDefault="00FC3E21" w:rsidP="0046589C">
      <w:pPr>
        <w:pStyle w:val="Cm"/>
        <w:spacing w:before="3960" w:after="120"/>
      </w:pPr>
      <w:r>
        <w:t>Programáruház</w:t>
      </w:r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2CCFF00B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7D2CE8EF" w14:textId="77777777" w:rsidR="001C5C8F" w:rsidRPr="001C5C8F" w:rsidRDefault="001C5C8F" w:rsidP="001C5C8F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3EF11D73" w14:textId="4CD762D8" w:rsidR="00903412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59800" w:history="1">
            <w:r w:rsidR="00903412" w:rsidRPr="00322DD1">
              <w:rPr>
                <w:rStyle w:val="Hiperhivatkozs"/>
                <w:noProof/>
              </w:rPr>
              <w:t>1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Címsor 1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_Toc208559800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A52BB0">
              <w:rPr>
                <w:noProof/>
                <w:webHidden/>
              </w:rPr>
              <w:t>3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43038BBC" w14:textId="267FDB8E" w:rsidR="00903412" w:rsidRDefault="0096153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1" w:history="1">
            <w:r w:rsidR="00903412" w:rsidRPr="00322DD1">
              <w:rPr>
                <w:rStyle w:val="Hiperhivatkozs"/>
                <w:noProof/>
              </w:rPr>
              <w:t>1.1.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Címsor 2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_Toc208559801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A52BB0">
              <w:rPr>
                <w:noProof/>
                <w:webHidden/>
              </w:rPr>
              <w:t>3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7A1485A8" w14:textId="0947B09F" w:rsidR="00903412" w:rsidRDefault="0096153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2" w:history="1">
            <w:r w:rsidR="00903412" w:rsidRPr="00322DD1">
              <w:rPr>
                <w:rStyle w:val="Hiperhivatkozs"/>
                <w:noProof/>
              </w:rPr>
              <w:t>1.2.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Nunc viverra imperdiet enim. Fusce est. Vivamus a tellus.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_Toc208559802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A52BB0">
              <w:rPr>
                <w:noProof/>
                <w:webHidden/>
              </w:rPr>
              <w:t>3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0058807C" w14:textId="69DD6DFC" w:rsidR="00903412" w:rsidRDefault="0096153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3" w:history="1">
            <w:r w:rsidR="00903412" w:rsidRPr="00322DD1">
              <w:rPr>
                <w:rStyle w:val="Hiperhivatkozs"/>
                <w:noProof/>
              </w:rPr>
              <w:t>2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Nunc viverra imperdiet enim. Fusce est. Vivamus a tellus.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_Toc208559803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A52BB0">
              <w:rPr>
                <w:noProof/>
                <w:webHidden/>
              </w:rPr>
              <w:t>4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5E45D1AA" w14:textId="6EB81C40" w:rsidR="00903412" w:rsidRDefault="0096153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4" w:history="1">
            <w:r w:rsidR="00903412" w:rsidRPr="00322DD1">
              <w:rPr>
                <w:rStyle w:val="Hiperhivatkozs"/>
                <w:noProof/>
              </w:rPr>
              <w:t>2.1.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nlkmlkmlkm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_Toc208559804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A52BB0">
              <w:rPr>
                <w:noProof/>
                <w:webHidden/>
              </w:rPr>
              <w:t>4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37893E93" w14:textId="77777777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77777777" w:rsidR="00D4652A" w:rsidRPr="00D4652A" w:rsidRDefault="00D4652A" w:rsidP="00A55E1C">
      <w:pPr>
        <w:pStyle w:val="Cmsor1"/>
      </w:pPr>
      <w:bookmarkStart w:id="0" w:name="_Toc208559800"/>
      <w:r w:rsidRPr="00D4652A">
        <w:lastRenderedPageBreak/>
        <w:t>Címsor 1</w:t>
      </w:r>
      <w:bookmarkEnd w:id="0"/>
    </w:p>
    <w:p w14:paraId="552AF620" w14:textId="77777777" w:rsidR="00D4652A" w:rsidRPr="00D4652A" w:rsidRDefault="00D4652A" w:rsidP="00A55E1C">
      <w:pPr>
        <w:pStyle w:val="Cmsor2"/>
      </w:pPr>
      <w:bookmarkStart w:id="1" w:name="_Toc208559801"/>
      <w:r w:rsidRPr="00D4652A">
        <w:t>Címsor 2</w:t>
      </w:r>
      <w:bookmarkEnd w:id="1"/>
    </w:p>
    <w:p w14:paraId="6C30FC1E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E450A94" w14:textId="77777777" w:rsidR="0040317D" w:rsidRDefault="0040317D" w:rsidP="00A55E1C">
      <w:pPr>
        <w:pStyle w:val="Cmsor2"/>
      </w:pPr>
      <w:bookmarkStart w:id="2" w:name="_Toc208559802"/>
      <w:r>
        <w:t>Nunc viverra imperdiet enim. Fusce est. Vivamus a tellus.</w:t>
      </w:r>
      <w:bookmarkEnd w:id="2"/>
    </w:p>
    <w:p w14:paraId="29B39706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69B5910D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758A91B0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14:paraId="6003F157" w14:textId="77777777" w:rsidR="00A55E1C" w:rsidRPr="00A55E1C" w:rsidRDefault="00A55E1C" w:rsidP="00A55E1C">
      <w:pPr>
        <w:pStyle w:val="Listaszerbekezds"/>
      </w:pPr>
      <w:r w:rsidRPr="00A55E1C">
        <w:t>Lorem ipsum dolor sit amet, consectetuer adipiscing elit.</w:t>
      </w:r>
    </w:p>
    <w:p w14:paraId="124E7FBC" w14:textId="77777777" w:rsidR="00A55E1C" w:rsidRPr="00A55E1C" w:rsidRDefault="00A55E1C" w:rsidP="00A55E1C">
      <w:pPr>
        <w:pStyle w:val="Listaszerbekezds"/>
      </w:pPr>
      <w:r w:rsidRPr="00A55E1C">
        <w:t>Maecenas porttitor congue massa.</w:t>
      </w:r>
    </w:p>
    <w:p w14:paraId="6886FCB4" w14:textId="77777777" w:rsidR="00A55E1C" w:rsidRPr="00A55E1C" w:rsidRDefault="00A55E1C" w:rsidP="00A55E1C">
      <w:pPr>
        <w:pStyle w:val="Listaszerbekezds"/>
      </w:pPr>
      <w:r w:rsidRPr="00A55E1C">
        <w:t>Fusce posuere, magna sed pulvinar ultricies, purus lectus malesuada libero, sit amet commodo magna eros quis urna.</w:t>
      </w:r>
    </w:p>
    <w:p w14:paraId="1D996214" w14:textId="77777777" w:rsidR="00A55E1C" w:rsidRPr="00A55E1C" w:rsidRDefault="00A55E1C" w:rsidP="00A55E1C">
      <w:pPr>
        <w:pStyle w:val="Listaszerbekezds"/>
      </w:pPr>
      <w:r w:rsidRPr="00A55E1C">
        <w:t>Nunc viverra imperdiet enim.</w:t>
      </w:r>
    </w:p>
    <w:p w14:paraId="20546731" w14:textId="77777777" w:rsidR="00A55E1C" w:rsidRPr="00A55E1C" w:rsidRDefault="00A55E1C" w:rsidP="00A55E1C">
      <w:pPr>
        <w:pStyle w:val="Listaszerbekezds"/>
      </w:pPr>
      <w:r w:rsidRPr="00A55E1C">
        <w:t>Fusce est.</w:t>
      </w:r>
    </w:p>
    <w:p w14:paraId="6107990B" w14:textId="77777777" w:rsidR="00A55E1C" w:rsidRPr="00A55E1C" w:rsidRDefault="00A55E1C" w:rsidP="00A55E1C">
      <w:pPr>
        <w:pStyle w:val="Listaszerbekezds"/>
      </w:pPr>
      <w:r w:rsidRPr="00A55E1C">
        <w:t>Vivamus a tellus.</w:t>
      </w:r>
    </w:p>
    <w:p w14:paraId="7B871774" w14:textId="77777777" w:rsidR="00A55E1C" w:rsidRPr="00A55E1C" w:rsidRDefault="00A55E1C" w:rsidP="00A55E1C">
      <w:pPr>
        <w:pStyle w:val="Listaszerbekezds"/>
      </w:pPr>
      <w:r w:rsidRPr="00A55E1C">
        <w:t>Pellentesque habitant morbi tristique senectus et netus et malesuada fames ac turpis egestas.</w:t>
      </w:r>
    </w:p>
    <w:p w14:paraId="089BC2E4" w14:textId="77777777" w:rsidR="00A55E1C" w:rsidRPr="00A55E1C" w:rsidRDefault="00A55E1C" w:rsidP="00A55E1C">
      <w:pPr>
        <w:pStyle w:val="Listaszerbekezds"/>
      </w:pPr>
      <w:r w:rsidRPr="00A55E1C">
        <w:t>Proin pharetra nonummy pede.</w:t>
      </w:r>
    </w:p>
    <w:p w14:paraId="5A906125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FEBAABF" w14:textId="77777777" w:rsidR="00D4652A" w:rsidRDefault="00D4652A" w:rsidP="00A55E1C">
      <w:pPr>
        <w:pStyle w:val="Cmsor1"/>
      </w:pPr>
      <w:bookmarkStart w:id="3" w:name="_Toc208559803"/>
      <w:r>
        <w:lastRenderedPageBreak/>
        <w:t>Nunc viverra imperdiet enim. Fusce est. Vivamus a tellus.</w:t>
      </w:r>
      <w:bookmarkEnd w:id="3"/>
    </w:p>
    <w:p w14:paraId="3F024737" w14:textId="77777777" w:rsidR="00D4652A" w:rsidRPr="00D4652A" w:rsidRDefault="00D4652A" w:rsidP="00A55E1C">
      <w:pPr>
        <w:pStyle w:val="Cmsor2"/>
      </w:pPr>
      <w:bookmarkStart w:id="4" w:name="_Toc208559804"/>
      <w:r>
        <w:t>nlkmlkmlkm</w:t>
      </w:r>
      <w:bookmarkEnd w:id="4"/>
    </w:p>
    <w:p w14:paraId="5572DD20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3299EDCA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56443E11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0E652" w14:textId="77777777" w:rsidR="00961537" w:rsidRDefault="00961537" w:rsidP="007B0D64">
      <w:pPr>
        <w:spacing w:after="0" w:line="240" w:lineRule="auto"/>
      </w:pPr>
      <w:r>
        <w:separator/>
      </w:r>
    </w:p>
  </w:endnote>
  <w:endnote w:type="continuationSeparator" w:id="0">
    <w:p w14:paraId="24C84A7C" w14:textId="77777777" w:rsidR="00961537" w:rsidRDefault="00961537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2A057BC5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35BA6" w14:textId="77777777" w:rsidR="00961537" w:rsidRDefault="00961537" w:rsidP="007B0D64">
      <w:pPr>
        <w:spacing w:after="0" w:line="240" w:lineRule="auto"/>
      </w:pPr>
      <w:r>
        <w:separator/>
      </w:r>
    </w:p>
  </w:footnote>
  <w:footnote w:type="continuationSeparator" w:id="0">
    <w:p w14:paraId="2F8FE7C0" w14:textId="77777777" w:rsidR="00961537" w:rsidRDefault="00961537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53A10606">
          <wp:simplePos x="0" y="0"/>
          <wp:positionH relativeFrom="margin">
            <wp:posOffset>19050</wp:posOffset>
          </wp:positionH>
          <wp:positionV relativeFrom="paragraph">
            <wp:posOffset>-440055</wp:posOffset>
          </wp:positionV>
          <wp:extent cx="609600" cy="60960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A2BEA"/>
    <w:rsid w:val="001C5C8F"/>
    <w:rsid w:val="0025230E"/>
    <w:rsid w:val="003E6690"/>
    <w:rsid w:val="0040317D"/>
    <w:rsid w:val="0045078F"/>
    <w:rsid w:val="0046589C"/>
    <w:rsid w:val="005B3CB5"/>
    <w:rsid w:val="005D5CE7"/>
    <w:rsid w:val="007B0D64"/>
    <w:rsid w:val="00903412"/>
    <w:rsid w:val="00961537"/>
    <w:rsid w:val="00A52BB0"/>
    <w:rsid w:val="00A55E1C"/>
    <w:rsid w:val="00A922BE"/>
    <w:rsid w:val="00D4652A"/>
    <w:rsid w:val="00E43D5A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FD588E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FD588E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</Template>
  <TotalTime>0</TotalTime>
  <Pages>4</Pages>
  <Words>287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1</cp:revision>
  <cp:lastPrinted>2026-09-08T09:49:00Z</cp:lastPrinted>
  <dcterms:created xsi:type="dcterms:W3CDTF">2026-09-08T09:22:00Z</dcterms:created>
  <dcterms:modified xsi:type="dcterms:W3CDTF">2026-09-08T10:03:00Z</dcterms:modified>
</cp:coreProperties>
</file>