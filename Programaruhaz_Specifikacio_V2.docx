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E9DC"/>
  <w:body>
    <w:p w14:paraId="4561653B" w14:textId="5C6BCA3C" w:rsidR="0046589C" w:rsidRPr="0046589C" w:rsidRDefault="00FC3E21" w:rsidP="0046589C">
      <w:pPr>
        <w:pStyle w:val="Cm"/>
        <w:spacing w:before="3960" w:after="120"/>
      </w:pPr>
      <w:r>
        <w:t>Programáruház</w:t>
      </w:r>
    </w:p>
    <w:p w14:paraId="4475675E" w14:textId="77777777" w:rsidR="0046589C" w:rsidRPr="0046589C" w:rsidRDefault="0046589C" w:rsidP="0046589C">
      <w:pPr>
        <w:pStyle w:val="Alcm"/>
        <w:spacing w:after="1440"/>
      </w:pPr>
      <w:r w:rsidRPr="0046589C">
        <w:t>Projektfeladat specifikáció</w:t>
      </w:r>
    </w:p>
    <w:p w14:paraId="670B604E" w14:textId="77777777" w:rsidR="0046589C" w:rsidRDefault="0046589C" w:rsidP="0046589C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0DEA4B" wp14:editId="2AF9C3EC">
            <wp:simplePos x="0" y="0"/>
            <wp:positionH relativeFrom="column">
              <wp:posOffset>1999615</wp:posOffset>
            </wp:positionH>
            <wp:positionV relativeFrom="paragraph">
              <wp:posOffset>3175</wp:posOffset>
            </wp:positionV>
            <wp:extent cx="1933575" cy="1933575"/>
            <wp:effectExtent l="0" t="0" r="9525" b="9525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A8467" w14:textId="3070C339" w:rsidR="00E43D5A" w:rsidRDefault="00E43D5A" w:rsidP="00E43D5A">
      <w:pPr>
        <w:tabs>
          <w:tab w:val="left" w:pos="1418"/>
        </w:tabs>
        <w:spacing w:before="4200"/>
        <w:jc w:val="left"/>
        <w:rPr>
          <w:noProof/>
        </w:rPr>
      </w:pPr>
      <w:r>
        <w:rPr>
          <w:noProof/>
        </w:rPr>
        <w:t>Készítették:</w:t>
      </w:r>
      <w:r>
        <w:rPr>
          <w:noProof/>
        </w:rPr>
        <w:tab/>
        <w:t>Nagy</w:t>
      </w:r>
      <w:r w:rsidR="00A52BB0">
        <w:rPr>
          <w:noProof/>
        </w:rPr>
        <w:t xml:space="preserve"> Tamás</w:t>
      </w:r>
      <w:r>
        <w:rPr>
          <w:noProof/>
        </w:rPr>
        <w:t xml:space="preserve"> 13.</w:t>
      </w:r>
      <w:r w:rsidR="00A52BB0">
        <w:rPr>
          <w:noProof/>
        </w:rPr>
        <w:t>I</w:t>
      </w:r>
    </w:p>
    <w:p w14:paraId="093624C2" w14:textId="023CD8FC" w:rsidR="00E43D5A" w:rsidRDefault="00E43D5A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</w:r>
      <w:r w:rsidR="00A52BB0">
        <w:rPr>
          <w:noProof/>
        </w:rPr>
        <w:t>Horváth Benedek 13.I</w:t>
      </w:r>
    </w:p>
    <w:p w14:paraId="735CF6F6" w14:textId="2CCFF00B" w:rsidR="00A52BB0" w:rsidRDefault="00A52BB0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  <w:t>Tápai-Feró Marcell 13.I</w:t>
      </w:r>
    </w:p>
    <w:sdt>
      <w:sdtPr>
        <w:rPr>
          <w:rFonts w:eastAsiaTheme="minorHAnsi" w:cs="Times New Roman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>
        <w:rPr>
          <w:b/>
          <w:bCs/>
          <w:color w:val="595959"/>
        </w:rPr>
      </w:sdtEndPr>
      <w:sdtContent>
        <w:p w14:paraId="7D2CE8EF" w14:textId="31F75D90" w:rsidR="001C5C8F" w:rsidRPr="001C5C8F" w:rsidRDefault="000C4521" w:rsidP="001C5C8F">
          <w:pPr>
            <w:pStyle w:val="Tartalomjegyzkcmsora"/>
            <w:rPr>
              <w:rStyle w:val="Cmsor1Char"/>
            </w:rPr>
          </w:pPr>
          <w:r>
            <w:rPr>
              <w:rStyle w:val="Cmsor1Char"/>
              <w:rFonts w:cstheme="majorBidi"/>
              <w:noProof w:val="0"/>
              <w:sz w:val="32"/>
              <w:szCs w:val="32"/>
            </w:rPr>
            <w:t>T</w:t>
          </w:r>
          <w:r w:rsidR="001C5C8F" w:rsidRPr="001C5C8F">
            <w:rPr>
              <w:rStyle w:val="Cmsor1Char"/>
              <w:rFonts w:cstheme="majorBidi"/>
              <w:noProof w:val="0"/>
              <w:sz w:val="32"/>
              <w:szCs w:val="32"/>
            </w:rPr>
            <w:t>artalomjegyzék</w:t>
          </w:r>
        </w:p>
        <w:p w14:paraId="618DBBFB" w14:textId="767187B5" w:rsidR="000C4521" w:rsidRDefault="001C5C8F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62667" w:history="1">
            <w:r w:rsidR="000C4521" w:rsidRPr="00D82676">
              <w:rPr>
                <w:rStyle w:val="Hiperhivatkozs"/>
                <w:noProof/>
              </w:rPr>
              <w:t>1</w:t>
            </w:r>
            <w:r w:rsidR="000C452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0C4521" w:rsidRPr="00D82676">
              <w:rPr>
                <w:rStyle w:val="Hiperhivatkozs"/>
                <w:noProof/>
              </w:rPr>
              <w:t>Bevezetés</w:t>
            </w:r>
            <w:r w:rsidR="000C4521">
              <w:rPr>
                <w:noProof/>
                <w:webHidden/>
              </w:rPr>
              <w:tab/>
            </w:r>
            <w:r w:rsidR="000C4521">
              <w:rPr>
                <w:noProof/>
                <w:webHidden/>
              </w:rPr>
              <w:fldChar w:fldCharType="begin"/>
            </w:r>
            <w:r w:rsidR="000C4521">
              <w:rPr>
                <w:noProof/>
                <w:webHidden/>
              </w:rPr>
              <w:instrText xml:space="preserve"> PAGEREF _Toc239762667 \h </w:instrText>
            </w:r>
            <w:r w:rsidR="000C4521">
              <w:rPr>
                <w:noProof/>
                <w:webHidden/>
              </w:rPr>
            </w:r>
            <w:r w:rsidR="000C4521">
              <w:rPr>
                <w:noProof/>
                <w:webHidden/>
              </w:rPr>
              <w:fldChar w:fldCharType="separate"/>
            </w:r>
            <w:r w:rsidR="000C4521">
              <w:rPr>
                <w:noProof/>
                <w:webHidden/>
              </w:rPr>
              <w:t>3</w:t>
            </w:r>
            <w:r w:rsidR="000C4521">
              <w:rPr>
                <w:noProof/>
                <w:webHidden/>
              </w:rPr>
              <w:fldChar w:fldCharType="end"/>
            </w:r>
          </w:hyperlink>
        </w:p>
        <w:p w14:paraId="15716C8B" w14:textId="7449E079" w:rsidR="000C4521" w:rsidRDefault="000C4521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39762668" w:history="1">
            <w:r w:rsidRPr="00D82676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D82676">
              <w:rPr>
                <w:rStyle w:val="Hiperhivatkozs"/>
                <w:noProof/>
              </w:rPr>
              <w:t>A feladat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DDA9A" w14:textId="0E112229" w:rsidR="000C4521" w:rsidRDefault="000C4521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39762669" w:history="1">
            <w:r w:rsidRPr="00D82676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D82676">
              <w:rPr>
                <w:rStyle w:val="Hiperhivatkozs"/>
                <w:noProof/>
              </w:rPr>
              <w:t>A feladat rövid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81213" w14:textId="4D5D4F00" w:rsidR="000C4521" w:rsidRDefault="000C4521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39762670" w:history="1">
            <w:r w:rsidRPr="00D82676">
              <w:rPr>
                <w:rStyle w:val="Hiperhivatkozs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D82676">
              <w:rPr>
                <w:rStyle w:val="Hiperhivatkozs"/>
                <w:noProof/>
              </w:rPr>
              <w:t>Elvárások a feladattal kapcsolatban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A2B5B" w14:textId="6BB7ADDA" w:rsidR="000C4521" w:rsidRDefault="000C4521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39762671" w:history="1">
            <w:r w:rsidRPr="00D82676">
              <w:rPr>
                <w:rStyle w:val="Hiperhivatkozs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D82676">
              <w:rPr>
                <w:rStyle w:val="Hiperhivatkozs"/>
                <w:noProof/>
              </w:rPr>
              <w:t>Operációs rendszer,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E34B3" w14:textId="7DEEE975" w:rsidR="000C4521" w:rsidRDefault="000C4521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39762672" w:history="1">
            <w:r w:rsidRPr="00D82676">
              <w:rPr>
                <w:rStyle w:val="Hiperhivatkozs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D82676">
              <w:rPr>
                <w:rStyle w:val="Hiperhivatkozs"/>
                <w:noProof/>
              </w:rPr>
              <w:t>Felhasználandó programozási nyelv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88D6B" w14:textId="171D7510" w:rsidR="000C4521" w:rsidRDefault="000C4521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39762673" w:history="1">
            <w:r w:rsidRPr="00D82676">
              <w:rPr>
                <w:rStyle w:val="Hiperhivatkozs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D82676">
              <w:rPr>
                <w:rStyle w:val="Hiperhivatkozs"/>
                <w:noProof/>
              </w:rPr>
              <w:t>Megoldás formátuma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62C46" w14:textId="5EFF6CB7" w:rsidR="000C4521" w:rsidRDefault="000C4521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39762674" w:history="1">
            <w:r w:rsidRPr="00D82676">
              <w:rPr>
                <w:rStyle w:val="Hiperhivatkozs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D82676">
              <w:rPr>
                <w:rStyle w:val="Hiperhivatkozs"/>
                <w:noProof/>
              </w:rPr>
              <w:t>Szoftverfejlesztés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D2A36" w14:textId="333D94BE" w:rsidR="000C4521" w:rsidRDefault="000C4521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39762675" w:history="1">
            <w:r w:rsidRPr="00D82676">
              <w:rPr>
                <w:rStyle w:val="Hiperhivatkozs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D82676">
              <w:rPr>
                <w:rStyle w:val="Hiperhivatkozs"/>
                <w:noProof/>
              </w:rPr>
              <w:t>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93E93" w14:textId="1219169D" w:rsidR="001C5C8F" w:rsidRDefault="001C5C8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7327122" w14:textId="0A20C505" w:rsidR="00D4652A" w:rsidRPr="00D4652A" w:rsidRDefault="000C4521" w:rsidP="00A55E1C">
      <w:pPr>
        <w:pStyle w:val="Cmsor1"/>
      </w:pPr>
      <w:bookmarkStart w:id="0" w:name="_Toc239762667"/>
      <w:r>
        <w:lastRenderedPageBreak/>
        <w:t>Bevezetés</w:t>
      </w:r>
      <w:bookmarkEnd w:id="0"/>
    </w:p>
    <w:p w14:paraId="552AF620" w14:textId="0DE44018" w:rsidR="00D4652A" w:rsidRPr="00D4652A" w:rsidRDefault="000C4521" w:rsidP="00A55E1C">
      <w:pPr>
        <w:pStyle w:val="Cmsor2"/>
      </w:pPr>
      <w:bookmarkStart w:id="1" w:name="_Toc239762668"/>
      <w:r>
        <w:t>A feladat címe</w:t>
      </w:r>
      <w:bookmarkEnd w:id="1"/>
    </w:p>
    <w:p w14:paraId="6C30FC1E" w14:textId="77777777" w:rsidR="0040317D" w:rsidRDefault="0040317D" w:rsidP="007B0D64">
      <w:pPr>
        <w:spacing w:before="120" w:after="120"/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2E450A94" w14:textId="1D5370B7" w:rsidR="0040317D" w:rsidRDefault="000C4521" w:rsidP="00A55E1C">
      <w:pPr>
        <w:pStyle w:val="Cmsor2"/>
      </w:pPr>
      <w:bookmarkStart w:id="2" w:name="_Toc239762669"/>
      <w:r>
        <w:t>A feladat rövid ismertetése</w:t>
      </w:r>
      <w:bookmarkEnd w:id="2"/>
    </w:p>
    <w:p w14:paraId="29B39706" w14:textId="77777777" w:rsidR="0040317D" w:rsidRDefault="0040317D" w:rsidP="007B0D64">
      <w:pPr>
        <w:spacing w:before="120" w:after="120"/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14:paraId="69B5910D" w14:textId="77777777" w:rsidR="0040317D" w:rsidRDefault="0040317D" w:rsidP="007B0D64">
      <w:pPr>
        <w:spacing w:before="120" w:after="120"/>
        <w:rPr>
          <w:noProof/>
        </w:rPr>
      </w:pPr>
      <w:r>
        <w:rPr>
          <w:noProof/>
        </w:rPr>
        <w:t>Aenean nec lorem. In porttitor. Donec laoreet nonummy augue.</w:t>
      </w:r>
    </w:p>
    <w:p w14:paraId="758A91B0" w14:textId="77777777" w:rsidR="0040317D" w:rsidRDefault="0040317D" w:rsidP="007B0D64">
      <w:pPr>
        <w:spacing w:before="120" w:after="120"/>
        <w:rPr>
          <w:noProof/>
        </w:rPr>
      </w:pPr>
      <w:r>
        <w:rPr>
          <w:noProof/>
        </w:rPr>
        <w:t>Suspendisse dui purus, scelerisque at, vulputate vitae, pretium mattis, nunc. Mauris eget neque at sem venenatis eleifend. Ut nonummy.</w:t>
      </w:r>
    </w:p>
    <w:p w14:paraId="6003F157" w14:textId="77777777" w:rsidR="00A55E1C" w:rsidRPr="00A55E1C" w:rsidRDefault="00A55E1C" w:rsidP="00A55E1C">
      <w:pPr>
        <w:pStyle w:val="Listaszerbekezds"/>
      </w:pPr>
      <w:r w:rsidRPr="00A55E1C">
        <w:t>Lorem ipsum dolor sit amet, consectetuer adipiscing elit.</w:t>
      </w:r>
    </w:p>
    <w:p w14:paraId="124E7FBC" w14:textId="77777777" w:rsidR="00A55E1C" w:rsidRPr="00A55E1C" w:rsidRDefault="00A55E1C" w:rsidP="00A55E1C">
      <w:pPr>
        <w:pStyle w:val="Listaszerbekezds"/>
      </w:pPr>
      <w:r w:rsidRPr="00A55E1C">
        <w:t>Maecenas porttitor congue massa.</w:t>
      </w:r>
    </w:p>
    <w:p w14:paraId="6886FCB4" w14:textId="77777777" w:rsidR="00A55E1C" w:rsidRPr="00A55E1C" w:rsidRDefault="00A55E1C" w:rsidP="00A55E1C">
      <w:pPr>
        <w:pStyle w:val="Listaszerbekezds"/>
      </w:pPr>
      <w:r w:rsidRPr="00A55E1C">
        <w:t>Fusce posuere, magna sed pulvinar ultricies, purus lectus malesuada libero, sit amet commodo magna eros quis urna.</w:t>
      </w:r>
    </w:p>
    <w:p w14:paraId="1D996214" w14:textId="77777777" w:rsidR="00A55E1C" w:rsidRPr="00A55E1C" w:rsidRDefault="00A55E1C" w:rsidP="00A55E1C">
      <w:pPr>
        <w:pStyle w:val="Listaszerbekezds"/>
      </w:pPr>
      <w:r w:rsidRPr="00A55E1C">
        <w:t>Nunc viverra imperdiet enim.</w:t>
      </w:r>
    </w:p>
    <w:p w14:paraId="20546731" w14:textId="77777777" w:rsidR="00A55E1C" w:rsidRPr="00A55E1C" w:rsidRDefault="00A55E1C" w:rsidP="00A55E1C">
      <w:pPr>
        <w:pStyle w:val="Listaszerbekezds"/>
      </w:pPr>
      <w:r w:rsidRPr="00A55E1C">
        <w:t>Fusce est.</w:t>
      </w:r>
    </w:p>
    <w:p w14:paraId="6107990B" w14:textId="77777777" w:rsidR="00A55E1C" w:rsidRPr="00A55E1C" w:rsidRDefault="00A55E1C" w:rsidP="00A55E1C">
      <w:pPr>
        <w:pStyle w:val="Listaszerbekezds"/>
      </w:pPr>
      <w:r w:rsidRPr="00A55E1C">
        <w:t>Vivamus a tellus.</w:t>
      </w:r>
    </w:p>
    <w:p w14:paraId="7B871774" w14:textId="77777777" w:rsidR="00A55E1C" w:rsidRPr="00A55E1C" w:rsidRDefault="00A55E1C" w:rsidP="00A55E1C">
      <w:pPr>
        <w:pStyle w:val="Listaszerbekezds"/>
      </w:pPr>
      <w:r w:rsidRPr="00A55E1C">
        <w:t>Pellentesque habitant morbi tristique senectus et netus et malesuada fames ac turpis egestas.</w:t>
      </w:r>
    </w:p>
    <w:p w14:paraId="089BC2E4" w14:textId="77777777" w:rsidR="00A55E1C" w:rsidRPr="00A55E1C" w:rsidRDefault="00A55E1C" w:rsidP="00A55E1C">
      <w:pPr>
        <w:pStyle w:val="Listaszerbekezds"/>
      </w:pPr>
      <w:r w:rsidRPr="00A55E1C">
        <w:t>Proin pharetra nonummy pede.</w:t>
      </w:r>
    </w:p>
    <w:p w14:paraId="5A906125" w14:textId="77777777" w:rsidR="00D4652A" w:rsidRDefault="00D4652A" w:rsidP="007B0D64">
      <w:pPr>
        <w:spacing w:before="120" w:after="120"/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6FEBAABF" w14:textId="7CF0C9C9" w:rsidR="00D4652A" w:rsidRDefault="000C4521" w:rsidP="00A55E1C">
      <w:pPr>
        <w:pStyle w:val="Cmsor1"/>
      </w:pPr>
      <w:bookmarkStart w:id="3" w:name="_Toc239762670"/>
      <w:r>
        <w:lastRenderedPageBreak/>
        <w:t>Elvárások a feladattal kapcsolatban</w:t>
      </w:r>
      <w:bookmarkEnd w:id="3"/>
    </w:p>
    <w:p w14:paraId="3F024737" w14:textId="7B239052" w:rsidR="00D4652A" w:rsidRPr="00D4652A" w:rsidRDefault="000C4521" w:rsidP="00A55E1C">
      <w:pPr>
        <w:pStyle w:val="Cmsor2"/>
      </w:pPr>
      <w:bookmarkStart w:id="4" w:name="_Toc239762671"/>
      <w:r>
        <w:t>Operációs rendszer, környezet</w:t>
      </w:r>
      <w:bookmarkEnd w:id="4"/>
    </w:p>
    <w:p w14:paraId="5572DD20" w14:textId="0B34942D" w:rsidR="000C4521" w:rsidRDefault="00D4652A" w:rsidP="000C4521">
      <w:pPr>
        <w:spacing w:before="120" w:after="120"/>
        <w:rPr>
          <w:noProof/>
        </w:rPr>
      </w:pPr>
      <w:r>
        <w:rPr>
          <w:noProof/>
        </w:rPr>
        <w:t xml:space="preserve">Pellentesque </w:t>
      </w:r>
    </w:p>
    <w:p w14:paraId="7B25270F" w14:textId="7E0C55CF" w:rsidR="000C4521" w:rsidRDefault="000C4521" w:rsidP="000C4521">
      <w:pPr>
        <w:pStyle w:val="Cmsor2"/>
      </w:pPr>
      <w:bookmarkStart w:id="5" w:name="_Toc239762672"/>
      <w:r>
        <w:t>Felhasználandó programozási nyelv</w:t>
      </w:r>
      <w:bookmarkEnd w:id="5"/>
    </w:p>
    <w:p w14:paraId="3A44D911" w14:textId="5BA599B4" w:rsidR="000C4521" w:rsidRDefault="000C4521" w:rsidP="000C4521">
      <w:proofErr w:type="spellStart"/>
      <w:r>
        <w:t>Placeholder</w:t>
      </w:r>
      <w:proofErr w:type="spellEnd"/>
    </w:p>
    <w:p w14:paraId="699B1D40" w14:textId="3B223BCA" w:rsidR="000C4521" w:rsidRDefault="000C4521" w:rsidP="000C4521">
      <w:pPr>
        <w:pStyle w:val="Cmsor2"/>
      </w:pPr>
      <w:bookmarkStart w:id="6" w:name="_Toc239762673"/>
      <w:r>
        <w:t>Megoldás formátuma</w:t>
      </w:r>
      <w:bookmarkEnd w:id="6"/>
    </w:p>
    <w:p w14:paraId="2B5C8D40" w14:textId="29C6808D" w:rsidR="000C4521" w:rsidRPr="000C4521" w:rsidRDefault="000C4521" w:rsidP="000C4521">
      <w:proofErr w:type="spellStart"/>
      <w:r>
        <w:t>Placeholder</w:t>
      </w:r>
      <w:proofErr w:type="spellEnd"/>
    </w:p>
    <w:p w14:paraId="4AF58CCB" w14:textId="3F3E5E5D" w:rsidR="000C4521" w:rsidRDefault="000C4521" w:rsidP="000C4521">
      <w:pPr>
        <w:pStyle w:val="Cmsor2"/>
      </w:pPr>
      <w:bookmarkStart w:id="7" w:name="_Toc239762674"/>
      <w:r>
        <w:t>Szoftverfejlesztés</w:t>
      </w:r>
      <w:bookmarkEnd w:id="7"/>
    </w:p>
    <w:p w14:paraId="56B6F804" w14:textId="61981AF8" w:rsidR="000C4521" w:rsidRDefault="000C4521" w:rsidP="000C4521">
      <w:proofErr w:type="spellStart"/>
      <w:r>
        <w:t>Placeholder</w:t>
      </w:r>
      <w:proofErr w:type="spellEnd"/>
    </w:p>
    <w:p w14:paraId="234F82D3" w14:textId="71E78986" w:rsidR="000C4521" w:rsidRPr="000C4521" w:rsidRDefault="000C4521" w:rsidP="000C4521">
      <w:pPr>
        <w:pStyle w:val="Cmsor2"/>
      </w:pPr>
      <w:bookmarkStart w:id="8" w:name="_Toc239762675"/>
      <w:r>
        <w:t>Modulok</w:t>
      </w:r>
      <w:bookmarkEnd w:id="8"/>
    </w:p>
    <w:p w14:paraId="21AF7B3B" w14:textId="77777777" w:rsidR="000C4521" w:rsidRPr="000C4521" w:rsidRDefault="000C4521" w:rsidP="000C4521"/>
    <w:p w14:paraId="56443E11" w14:textId="1E648CF5" w:rsidR="00D4652A" w:rsidRDefault="00D4652A" w:rsidP="007B0D64">
      <w:pPr>
        <w:spacing w:before="120" w:after="120"/>
        <w:rPr>
          <w:noProof/>
        </w:rPr>
      </w:pPr>
    </w:p>
    <w:sectPr w:rsidR="00D4652A" w:rsidSect="0046589C">
      <w:headerReference w:type="default" r:id="rId9"/>
      <w:footerReference w:type="default" r:id="rId10"/>
      <w:pgSz w:w="11906" w:h="16838"/>
      <w:pgMar w:top="1736" w:right="127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7F037" w14:textId="77777777" w:rsidR="0080515A" w:rsidRDefault="0080515A" w:rsidP="007B0D64">
      <w:pPr>
        <w:spacing w:after="0" w:line="240" w:lineRule="auto"/>
      </w:pPr>
      <w:r>
        <w:separator/>
      </w:r>
    </w:p>
  </w:endnote>
  <w:endnote w:type="continuationSeparator" w:id="0">
    <w:p w14:paraId="256CCC50" w14:textId="77777777" w:rsidR="0080515A" w:rsidRDefault="0080515A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E95F5DB" w14:textId="77777777" w:rsidR="0046589C" w:rsidRPr="0046589C" w:rsidRDefault="0046589C">
            <w:pPr>
              <w:pStyle w:val="llb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 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  <w:p w14:paraId="2A057BC5" w14:textId="77777777" w:rsidR="00903412" w:rsidRDefault="0090341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D9B3B" w14:textId="77777777" w:rsidR="0080515A" w:rsidRDefault="0080515A" w:rsidP="007B0D64">
      <w:pPr>
        <w:spacing w:after="0" w:line="240" w:lineRule="auto"/>
      </w:pPr>
      <w:r>
        <w:separator/>
      </w:r>
    </w:p>
  </w:footnote>
  <w:footnote w:type="continuationSeparator" w:id="0">
    <w:p w14:paraId="171A4D09" w14:textId="77777777" w:rsidR="0080515A" w:rsidRDefault="0080515A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5087A" w14:textId="77777777" w:rsidR="007B0D64" w:rsidRDefault="007B0D64" w:rsidP="007B0D64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A93F600" wp14:editId="53A10606">
          <wp:simplePos x="0" y="0"/>
          <wp:positionH relativeFrom="margin">
            <wp:posOffset>19050</wp:posOffset>
          </wp:positionH>
          <wp:positionV relativeFrom="paragraph">
            <wp:posOffset>-440055</wp:posOffset>
          </wp:positionV>
          <wp:extent cx="609600" cy="609600"/>
          <wp:effectExtent l="0" t="0" r="0" b="0"/>
          <wp:wrapNone/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  <w:t>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A558AC"/>
    <w:multiLevelType w:val="multilevel"/>
    <w:tmpl w:val="4AEE0144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attachedTemplate r:id="rId1"/>
  <w:defaultTabStop w:val="708"/>
  <w:hyphenationZone w:val="425"/>
  <w:characterSpacingControl w:val="doNotCompress"/>
  <w:hdrShapeDefaults>
    <o:shapedefaults v:ext="edit" spidmax="2049">
      <o:colormru v:ext="edit" colors="#03045e,#f2e9d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21"/>
    <w:rsid w:val="000A2BEA"/>
    <w:rsid w:val="000C4521"/>
    <w:rsid w:val="001C5C8F"/>
    <w:rsid w:val="0025230E"/>
    <w:rsid w:val="003E6690"/>
    <w:rsid w:val="0040317D"/>
    <w:rsid w:val="0045078F"/>
    <w:rsid w:val="0046589C"/>
    <w:rsid w:val="005B3CB5"/>
    <w:rsid w:val="005D5CE7"/>
    <w:rsid w:val="007B0D64"/>
    <w:rsid w:val="0080515A"/>
    <w:rsid w:val="00903412"/>
    <w:rsid w:val="00933BD2"/>
    <w:rsid w:val="00961537"/>
    <w:rsid w:val="00A52BB0"/>
    <w:rsid w:val="00A55E1C"/>
    <w:rsid w:val="00A922BE"/>
    <w:rsid w:val="00D4652A"/>
    <w:rsid w:val="00E43D5A"/>
    <w:rsid w:val="00FC3E21"/>
    <w:rsid w:val="00FD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3045e,#f2e9dc"/>
    </o:shapedefaults>
    <o:shapelayout v:ext="edit">
      <o:idmap v:ext="edit" data="1"/>
    </o:shapelayout>
  </w:shapeDefaults>
  <w:decimalSymbol w:val=","/>
  <w:listSeparator w:val=";"/>
  <w14:docId w14:val="33D699F7"/>
  <w15:chartTrackingRefBased/>
  <w15:docId w15:val="{FB7D38D1-7D7A-4A8C-9AAD-A607D7F8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D588E"/>
    <w:pPr>
      <w:jc w:val="both"/>
    </w:pPr>
    <w:rPr>
      <w:rFonts w:ascii="Times New Roman" w:hAnsi="Times New Roman" w:cs="Times New Roman"/>
      <w:color w:val="595959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FD588E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CA2B3B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FD588E"/>
    <w:pPr>
      <w:pageBreakBefore w:val="0"/>
      <w:numPr>
        <w:ilvl w:val="1"/>
      </w:numPr>
      <w:ind w:left="788" w:hanging="431"/>
      <w:outlineLvl w:val="1"/>
    </w:pPr>
    <w:rPr>
      <w:color w:val="70A960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FD588E"/>
    <w:rPr>
      <w:rFonts w:ascii="Times New Roman" w:hAnsi="Times New Roman" w:cs="Times New Roman"/>
      <w:noProof/>
      <w:color w:val="CA2B3B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FD588E"/>
    <w:pPr>
      <w:jc w:val="center"/>
    </w:pPr>
    <w:rPr>
      <w:color w:val="03045E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FD588E"/>
    <w:rPr>
      <w:rFonts w:ascii="Times New Roman" w:hAnsi="Times New Roman" w:cs="Times New Roman"/>
      <w:noProof/>
      <w:color w:val="70A96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FD588E"/>
    <w:rPr>
      <w:rFonts w:ascii="Times New Roman" w:hAnsi="Times New Roman" w:cs="Times New Roman"/>
      <w:color w:val="03045E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FD588E"/>
    <w:pPr>
      <w:jc w:val="center"/>
    </w:pPr>
    <w:rPr>
      <w:color w:val="CA2B3B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FD588E"/>
    <w:rPr>
      <w:rFonts w:ascii="Times New Roman" w:hAnsi="Times New Roman" w:cs="Times New Roman"/>
      <w:color w:val="CA2B3B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gyTamas\Downloads\Specifik&#225;ci&#243;2.dotx" TargetMode="External"/></Relationships>
</file>

<file path=word/theme/theme1.xml><?xml version="1.0" encoding="utf-8"?>
<a:theme xmlns:a="http://schemas.openxmlformats.org/drawingml/2006/main" name="Office-téma">
  <a:themeElements>
    <a:clrScheme name="1. egyéni séma">
      <a:dk1>
        <a:sysClr val="windowText" lastClr="000000"/>
      </a:dk1>
      <a:lt1>
        <a:srgbClr val="F2E9D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Specifikáció2.dotx</Template>
  <TotalTime>0</TotalTime>
  <Pages>4</Pages>
  <Words>301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Tamás</dc:creator>
  <cp:keywords/>
  <dc:description/>
  <cp:lastModifiedBy>Nagy Tamás</cp:lastModifiedBy>
  <cp:revision>2</cp:revision>
  <cp:lastPrinted>2026-09-08T10:25:00Z</cp:lastPrinted>
  <dcterms:created xsi:type="dcterms:W3CDTF">2026-09-08T09:22:00Z</dcterms:created>
  <dcterms:modified xsi:type="dcterms:W3CDTF">2026-09-08T10:29:00Z</dcterms:modified>
</cp:coreProperties>
</file>