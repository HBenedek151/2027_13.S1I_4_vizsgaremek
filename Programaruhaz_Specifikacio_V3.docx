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0E7D5"/>
  <w:body>
    <w:p w14:paraId="4561653B" w14:textId="798C4FC1" w:rsidR="0046589C" w:rsidRPr="004E2D75" w:rsidRDefault="004E2D75" w:rsidP="0046589C">
      <w:pPr>
        <w:pStyle w:val="Cm"/>
        <w:spacing w:before="3960" w:after="120"/>
      </w:pPr>
      <w:proofErr w:type="spellStart"/>
      <w:r>
        <w:t>KalandBörze</w:t>
      </w:r>
      <w:proofErr w:type="spellEnd"/>
    </w:p>
    <w:p w14:paraId="4475675E" w14:textId="77777777" w:rsidR="0046589C" w:rsidRPr="0046589C" w:rsidRDefault="0046589C" w:rsidP="0046589C">
      <w:pPr>
        <w:pStyle w:val="Alcm"/>
        <w:spacing w:after="1440"/>
      </w:pPr>
      <w:r w:rsidRPr="0046589C">
        <w:t>Projektfeladat specifikáció</w:t>
      </w:r>
    </w:p>
    <w:p w14:paraId="670B604E" w14:textId="77777777" w:rsidR="0046589C" w:rsidRDefault="0046589C" w:rsidP="0046589C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0DEA4B" wp14:editId="2AF9C3EC">
            <wp:simplePos x="0" y="0"/>
            <wp:positionH relativeFrom="column">
              <wp:posOffset>1999615</wp:posOffset>
            </wp:positionH>
            <wp:positionV relativeFrom="paragraph">
              <wp:posOffset>3175</wp:posOffset>
            </wp:positionV>
            <wp:extent cx="1933575" cy="1933575"/>
            <wp:effectExtent l="0" t="0" r="9525" b="9525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A8467" w14:textId="3070C339" w:rsidR="00E43D5A" w:rsidRDefault="00E43D5A" w:rsidP="00E43D5A">
      <w:pPr>
        <w:tabs>
          <w:tab w:val="left" w:pos="1418"/>
        </w:tabs>
        <w:spacing w:before="4200"/>
        <w:jc w:val="left"/>
        <w:rPr>
          <w:noProof/>
        </w:rPr>
      </w:pPr>
      <w:r>
        <w:rPr>
          <w:noProof/>
        </w:rPr>
        <w:t>Készítették:</w:t>
      </w:r>
      <w:r>
        <w:rPr>
          <w:noProof/>
        </w:rPr>
        <w:tab/>
        <w:t>Nagy</w:t>
      </w:r>
      <w:r w:rsidR="00A52BB0">
        <w:rPr>
          <w:noProof/>
        </w:rPr>
        <w:t xml:space="preserve"> Tamás</w:t>
      </w:r>
      <w:r>
        <w:rPr>
          <w:noProof/>
        </w:rPr>
        <w:t xml:space="preserve"> 13.</w:t>
      </w:r>
      <w:r w:rsidR="00A52BB0">
        <w:rPr>
          <w:noProof/>
        </w:rPr>
        <w:t>I</w:t>
      </w:r>
    </w:p>
    <w:p w14:paraId="093624C2" w14:textId="023CD8FC" w:rsidR="00E43D5A" w:rsidRDefault="00E43D5A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</w:r>
      <w:r w:rsidR="00A52BB0">
        <w:rPr>
          <w:noProof/>
        </w:rPr>
        <w:t>Horváth Benedek 13.I</w:t>
      </w:r>
    </w:p>
    <w:p w14:paraId="735CF6F6" w14:textId="2CCFF00B" w:rsidR="00A52BB0" w:rsidRDefault="00A52BB0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  <w:t>Tápai-Feró Marcell 13.I</w:t>
      </w:r>
    </w:p>
    <w:sdt>
      <w:sdtPr>
        <w:rPr>
          <w:rFonts w:eastAsiaTheme="minorHAnsi" w:cs="Times New Roman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/>
          <w:bCs/>
          <w:color w:val="595959"/>
        </w:rPr>
      </w:sdtEndPr>
      <w:sdtContent>
        <w:p w14:paraId="7D2CE8EF" w14:textId="31F75D90" w:rsidR="001C5C8F" w:rsidRPr="001C5C8F" w:rsidRDefault="000C4521" w:rsidP="001C5C8F">
          <w:pPr>
            <w:pStyle w:val="Tartalomjegyzkcmsora"/>
            <w:rPr>
              <w:rStyle w:val="Cmsor1Char"/>
            </w:rPr>
          </w:pPr>
          <w:r>
            <w:rPr>
              <w:rStyle w:val="Cmsor1Char"/>
              <w:rFonts w:cstheme="majorBidi"/>
              <w:noProof w:val="0"/>
              <w:sz w:val="32"/>
              <w:szCs w:val="32"/>
            </w:rPr>
            <w:t>T</w:t>
          </w:r>
          <w:r w:rsidR="001C5C8F" w:rsidRPr="001C5C8F">
            <w:rPr>
              <w:rStyle w:val="Cmsor1Char"/>
              <w:rFonts w:cstheme="majorBidi"/>
              <w:noProof w:val="0"/>
              <w:sz w:val="32"/>
              <w:szCs w:val="32"/>
            </w:rPr>
            <w:t>artalomjegyzék</w:t>
          </w:r>
        </w:p>
        <w:p w14:paraId="1FA9677F" w14:textId="53F8BF5D" w:rsidR="008E2DF1" w:rsidRDefault="001C5C8F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51936" w:history="1">
            <w:r w:rsidR="008E2DF1" w:rsidRPr="00850B23">
              <w:rPr>
                <w:rStyle w:val="Hiperhivatkozs"/>
                <w:noProof/>
              </w:rPr>
              <w:t>1</w:t>
            </w:r>
            <w:r w:rsidR="008E2DF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8E2DF1" w:rsidRPr="00850B23">
              <w:rPr>
                <w:rStyle w:val="Hiperhivatkozs"/>
                <w:noProof/>
              </w:rPr>
              <w:t>Bevezetés</w:t>
            </w:r>
            <w:r w:rsidR="008E2DF1">
              <w:rPr>
                <w:noProof/>
                <w:webHidden/>
              </w:rPr>
              <w:tab/>
            </w:r>
            <w:r w:rsidR="008E2DF1">
              <w:rPr>
                <w:noProof/>
                <w:webHidden/>
              </w:rPr>
              <w:fldChar w:fldCharType="begin"/>
            </w:r>
            <w:r w:rsidR="008E2DF1">
              <w:rPr>
                <w:noProof/>
                <w:webHidden/>
              </w:rPr>
              <w:instrText xml:space="preserve"> PAGEREF _Toc239851936 \h </w:instrText>
            </w:r>
            <w:r w:rsidR="008E2DF1">
              <w:rPr>
                <w:noProof/>
                <w:webHidden/>
              </w:rPr>
            </w:r>
            <w:r w:rsidR="008E2DF1">
              <w:rPr>
                <w:noProof/>
                <w:webHidden/>
              </w:rPr>
              <w:fldChar w:fldCharType="separate"/>
            </w:r>
            <w:r w:rsidR="008E2DF1">
              <w:rPr>
                <w:noProof/>
                <w:webHidden/>
              </w:rPr>
              <w:t>3</w:t>
            </w:r>
            <w:r w:rsidR="008E2DF1">
              <w:rPr>
                <w:noProof/>
                <w:webHidden/>
              </w:rPr>
              <w:fldChar w:fldCharType="end"/>
            </w:r>
          </w:hyperlink>
        </w:p>
        <w:p w14:paraId="40F423B1" w14:textId="5DD1BE7F" w:rsidR="008E2DF1" w:rsidRDefault="008E2DF1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39851937" w:history="1">
            <w:r w:rsidRPr="00850B23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850B23">
              <w:rPr>
                <w:rStyle w:val="Hiperhivatkozs"/>
                <w:noProof/>
              </w:rPr>
              <w:t>A feladat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A0BBF" w14:textId="2768D661" w:rsidR="008E2DF1" w:rsidRDefault="008E2DF1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39851938" w:history="1">
            <w:r w:rsidRPr="00850B23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850B23">
              <w:rPr>
                <w:rStyle w:val="Hiperhivatkozs"/>
                <w:noProof/>
              </w:rPr>
              <w:t>A feladat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1A569" w14:textId="579CB902" w:rsidR="008E2DF1" w:rsidRDefault="008E2DF1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39851939" w:history="1">
            <w:r w:rsidRPr="00850B23">
              <w:rPr>
                <w:rStyle w:val="Hiperhivatkozs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850B23">
              <w:rPr>
                <w:rStyle w:val="Hiperhivatkozs"/>
                <w:noProof/>
              </w:rPr>
              <w:t>A feladat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36CEA" w14:textId="588FE971" w:rsidR="008E2DF1" w:rsidRDefault="008E2DF1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39851940" w:history="1">
            <w:r w:rsidRPr="00850B23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850B23">
              <w:rPr>
                <w:rStyle w:val="Hiperhivatkozs"/>
                <w:noProof/>
              </w:rPr>
              <w:t>Elvárások a feladattal kapcsolatban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5F03A" w14:textId="034BE6C3" w:rsidR="008E2DF1" w:rsidRDefault="008E2DF1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39851941" w:history="1">
            <w:r w:rsidRPr="00850B23">
              <w:rPr>
                <w:rStyle w:val="Hiperhivatkozs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850B23">
              <w:rPr>
                <w:rStyle w:val="Hiperhivatkozs"/>
                <w:noProof/>
              </w:rPr>
              <w:t>Operációs rendszer,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DA2C8" w14:textId="0B95B5CB" w:rsidR="008E2DF1" w:rsidRDefault="008E2DF1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39851942" w:history="1">
            <w:r w:rsidRPr="00850B23">
              <w:rPr>
                <w:rStyle w:val="Hiperhivatkozs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850B23">
              <w:rPr>
                <w:rStyle w:val="Hiperhivatkozs"/>
                <w:noProof/>
              </w:rPr>
              <w:t>Felhasználandó programozási nyelv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AB7F5" w14:textId="68D33BC8" w:rsidR="008E2DF1" w:rsidRDefault="008E2DF1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39851943" w:history="1">
            <w:r w:rsidRPr="00850B23">
              <w:rPr>
                <w:rStyle w:val="Hiperhivatkozs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850B23">
              <w:rPr>
                <w:rStyle w:val="Hiperhivatkozs"/>
                <w:noProof/>
              </w:rPr>
              <w:t>Megoldás formátuma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02206" w14:textId="5231B8D0" w:rsidR="008E2DF1" w:rsidRDefault="008E2DF1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39851944" w:history="1">
            <w:r w:rsidRPr="00850B23">
              <w:rPr>
                <w:rStyle w:val="Hiperhivatkozs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850B23">
              <w:rPr>
                <w:rStyle w:val="Hiperhivatkozs"/>
                <w:noProof/>
              </w:rPr>
              <w:t>Szoftverfejlesztés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608DD" w14:textId="579BE63E" w:rsidR="008E2DF1" w:rsidRDefault="008E2DF1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39851945" w:history="1">
            <w:r w:rsidRPr="00850B23">
              <w:rPr>
                <w:rStyle w:val="Hiperhivatkozs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850B23">
              <w:rPr>
                <w:rStyle w:val="Hiperhivatkozs"/>
                <w:noProof/>
              </w:rPr>
              <w:t>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93E93" w14:textId="6F6EC11A" w:rsidR="001C5C8F" w:rsidRDefault="001C5C8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7327122" w14:textId="0A20C505" w:rsidR="00D4652A" w:rsidRPr="00D4652A" w:rsidRDefault="000C4521" w:rsidP="00A55E1C">
      <w:pPr>
        <w:pStyle w:val="Cmsor1"/>
      </w:pPr>
      <w:bookmarkStart w:id="0" w:name="_Toc239851936"/>
      <w:r>
        <w:lastRenderedPageBreak/>
        <w:t>Bevezetés</w:t>
      </w:r>
      <w:bookmarkEnd w:id="0"/>
    </w:p>
    <w:p w14:paraId="552AF620" w14:textId="0DE44018" w:rsidR="00D4652A" w:rsidRPr="00D4652A" w:rsidRDefault="000C4521" w:rsidP="00A55E1C">
      <w:pPr>
        <w:pStyle w:val="Cmsor2"/>
      </w:pPr>
      <w:bookmarkStart w:id="1" w:name="_Toc239851937"/>
      <w:r>
        <w:t>A feladat címe</w:t>
      </w:r>
      <w:bookmarkEnd w:id="1"/>
    </w:p>
    <w:p w14:paraId="6C30FC1E" w14:textId="50F44266" w:rsidR="0040317D" w:rsidRDefault="004E2D75" w:rsidP="007B0D64">
      <w:pPr>
        <w:spacing w:before="120" w:after="120"/>
        <w:rPr>
          <w:noProof/>
        </w:rPr>
      </w:pPr>
      <w:r>
        <w:rPr>
          <w:noProof/>
        </w:rPr>
        <w:t>KalandBörze</w:t>
      </w:r>
    </w:p>
    <w:p w14:paraId="2E450A94" w14:textId="1D5370B7" w:rsidR="0040317D" w:rsidRDefault="000C4521" w:rsidP="00A55E1C">
      <w:pPr>
        <w:pStyle w:val="Cmsor2"/>
      </w:pPr>
      <w:bookmarkStart w:id="2" w:name="_Toc239851938"/>
      <w:r>
        <w:t>A feladat rövid ismertetése</w:t>
      </w:r>
      <w:bookmarkEnd w:id="2"/>
    </w:p>
    <w:p w14:paraId="5A906125" w14:textId="3D2AC5AB" w:rsidR="00D4652A" w:rsidRDefault="00B07EF0" w:rsidP="007B0D64">
      <w:pPr>
        <w:spacing w:before="120" w:after="120"/>
        <w:rPr>
          <w:noProof/>
        </w:rPr>
      </w:pPr>
      <w:r>
        <w:rPr>
          <w:noProof/>
        </w:rPr>
        <w:t>Nap mint nap előfordul, hogy valaki akár családdal vagy barátokkal el szeretne menni valahová egy délutáni programra, élményre avagy kalandra.</w:t>
      </w:r>
      <w:r w:rsidR="00B44D45">
        <w:rPr>
          <w:noProof/>
        </w:rPr>
        <w:t xml:space="preserve"> Gyakran maga a szervezés sok időt vehet igénybe és nehéz lehet a választás.</w:t>
      </w:r>
      <w:r>
        <w:rPr>
          <w:noProof/>
        </w:rPr>
        <w:t xml:space="preserve"> </w:t>
      </w:r>
      <w:r w:rsidR="00B44D45">
        <w:rPr>
          <w:noProof/>
        </w:rPr>
        <w:t>Ezt egy hirdető felülettel oldanánk meg amely egyaránt a programot keresőknek segítene a választásban és a lebonyolításban, míg a hirdető feleknek is előnyt nyújtana abban, hogy a kínált szolgáltatásukat könnyebben megtalálják a felhasználók, vagy például a weboldallal nem rendelkező hirdetőknek is tudna segíteni a népszerűsítésben.</w:t>
      </w:r>
    </w:p>
    <w:p w14:paraId="36C49AC2" w14:textId="687EFD95" w:rsidR="00B44D45" w:rsidRDefault="00D6281E" w:rsidP="00D6281E">
      <w:pPr>
        <w:pStyle w:val="Cmsor2"/>
      </w:pPr>
      <w:bookmarkStart w:id="3" w:name="_Toc239851939"/>
      <w:r>
        <w:t>A feladat célja</w:t>
      </w:r>
      <w:bookmarkEnd w:id="3"/>
    </w:p>
    <w:p w14:paraId="3F3991C9" w14:textId="0C5E6277" w:rsidR="00B44D45" w:rsidRDefault="00B44D45" w:rsidP="007B0D64">
      <w:pPr>
        <w:spacing w:before="120" w:after="120"/>
        <w:rPr>
          <w:noProof/>
        </w:rPr>
      </w:pPr>
      <w:r>
        <w:rPr>
          <w:noProof/>
        </w:rPr>
        <w:t>A cél egy olyan webalkalmazás, melyen a programokat, élményeket, vagy más szolgáltatásokat kínáló felek hirdetni tudnák őket, és a felhasználók kedvükre tudnának böngészni a</w:t>
      </w:r>
      <w:r w:rsidR="00CA780C">
        <w:rPr>
          <w:noProof/>
        </w:rPr>
        <w:t>z imént említettek között.</w:t>
      </w:r>
    </w:p>
    <w:p w14:paraId="6FEBAABF" w14:textId="462A0BAB" w:rsidR="00D4652A" w:rsidRDefault="000C4521" w:rsidP="00A55E1C">
      <w:pPr>
        <w:pStyle w:val="Cmsor1"/>
      </w:pPr>
      <w:bookmarkStart w:id="4" w:name="_Toc239851940"/>
      <w:r>
        <w:lastRenderedPageBreak/>
        <w:t>Elvárások a feladattal kapcsolatban</w:t>
      </w:r>
      <w:bookmarkEnd w:id="4"/>
    </w:p>
    <w:p w14:paraId="3F024737" w14:textId="7B239052" w:rsidR="00D4652A" w:rsidRPr="00D4652A" w:rsidRDefault="000C4521" w:rsidP="00A55E1C">
      <w:pPr>
        <w:pStyle w:val="Cmsor2"/>
      </w:pPr>
      <w:bookmarkStart w:id="5" w:name="_Toc239851941"/>
      <w:r>
        <w:t>Operációs rendszer, környezet</w:t>
      </w:r>
      <w:bookmarkEnd w:id="5"/>
    </w:p>
    <w:p w14:paraId="654362E4" w14:textId="6863F4F3" w:rsidR="002D5D18" w:rsidRDefault="002D5D18" w:rsidP="002D5D18">
      <w:pPr>
        <w:pStyle w:val="Listaszerbekezds"/>
        <w:numPr>
          <w:ilvl w:val="0"/>
          <w:numId w:val="5"/>
        </w:numPr>
      </w:pPr>
      <w:r>
        <w:t>Windows10/11</w:t>
      </w:r>
    </w:p>
    <w:p w14:paraId="7B25270F" w14:textId="7E0C55CF" w:rsidR="000C4521" w:rsidRDefault="000C4521" w:rsidP="000C4521">
      <w:pPr>
        <w:pStyle w:val="Cmsor2"/>
      </w:pPr>
      <w:bookmarkStart w:id="6" w:name="_Toc239851942"/>
      <w:r>
        <w:t>Felhasználandó programozási nyelv</w:t>
      </w:r>
      <w:bookmarkEnd w:id="6"/>
    </w:p>
    <w:p w14:paraId="3A44D911" w14:textId="01570999" w:rsidR="000C4521" w:rsidRDefault="002D5D18" w:rsidP="002D5D18">
      <w:pPr>
        <w:pStyle w:val="Listaszerbekezds"/>
        <w:numPr>
          <w:ilvl w:val="0"/>
          <w:numId w:val="5"/>
        </w:numPr>
      </w:pPr>
      <w:r>
        <w:t>C#</w:t>
      </w:r>
    </w:p>
    <w:p w14:paraId="0317D594" w14:textId="01CE698C" w:rsidR="0004023E" w:rsidRDefault="0004023E" w:rsidP="0004023E">
      <w:pPr>
        <w:pStyle w:val="Cmsor2"/>
      </w:pPr>
      <w:r>
        <w:t xml:space="preserve">Felhasználandó </w:t>
      </w:r>
      <w:r>
        <w:t>keretrendszer</w:t>
      </w:r>
    </w:p>
    <w:p w14:paraId="169934C0" w14:textId="364CC56E" w:rsidR="00E3663E" w:rsidRDefault="00E3663E" w:rsidP="00E3663E">
      <w:pPr>
        <w:pStyle w:val="Listaszerbekezds"/>
        <w:numPr>
          <w:ilvl w:val="0"/>
          <w:numId w:val="5"/>
        </w:numPr>
      </w:pPr>
      <w:r>
        <w:t>VUE.JS</w:t>
      </w:r>
    </w:p>
    <w:p w14:paraId="699B1D40" w14:textId="4F1C1221" w:rsidR="000C4521" w:rsidRDefault="000C4521" w:rsidP="000C4521">
      <w:pPr>
        <w:pStyle w:val="Cmsor2"/>
      </w:pPr>
      <w:bookmarkStart w:id="7" w:name="_Toc239851943"/>
      <w:r>
        <w:t>Megoldás formátuma</w:t>
      </w:r>
      <w:bookmarkEnd w:id="7"/>
    </w:p>
    <w:p w14:paraId="5AAF5CE3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C# forrásállomány</w:t>
      </w:r>
    </w:p>
    <w:p w14:paraId="148B57F2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Teljes projekt környezet</w:t>
      </w:r>
    </w:p>
    <w:p w14:paraId="40B98C79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Technikai dokumentáció (pdf formátumban)</w:t>
      </w:r>
    </w:p>
    <w:p w14:paraId="294EC238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Felhasználói dokumentáció</w:t>
      </w:r>
    </w:p>
    <w:p w14:paraId="4AF58CCB" w14:textId="3F3E5E5D" w:rsidR="000C4521" w:rsidRDefault="000C4521" w:rsidP="000C4521">
      <w:pPr>
        <w:pStyle w:val="Cmsor2"/>
      </w:pPr>
      <w:bookmarkStart w:id="8" w:name="_Toc239851944"/>
      <w:r>
        <w:t>Szoftverfejlesztés</w:t>
      </w:r>
      <w:bookmarkEnd w:id="8"/>
    </w:p>
    <w:p w14:paraId="56B6F804" w14:textId="7F8546F4" w:rsidR="000C4521" w:rsidRDefault="0004277F" w:rsidP="002D5D18">
      <w:pPr>
        <w:ind w:left="357"/>
      </w:pPr>
      <w:r>
        <w:t xml:space="preserve">A feladat egy olyan </w:t>
      </w:r>
      <w:r w:rsidR="008E2DF1">
        <w:t>webalkalmazás</w:t>
      </w:r>
      <w:r>
        <w:t xml:space="preserve"> készítése amely lehetővé teszi  a felhasználóknak, hogy programokat hirdessenek és azzal lehetőséget adva más felhasználóknak, hogy </w:t>
      </w:r>
      <w:r w:rsidR="00E3663E">
        <w:t>böngésszenek köztük, válasszanak és segítséget nyújtana a megegyezéshez való eljutásban</w:t>
      </w:r>
      <w:r>
        <w:t>.</w:t>
      </w:r>
    </w:p>
    <w:p w14:paraId="234F82D3" w14:textId="6BE5346E" w:rsidR="000C4521" w:rsidRDefault="000C4521" w:rsidP="000C4521">
      <w:pPr>
        <w:pStyle w:val="Cmsor2"/>
      </w:pPr>
      <w:bookmarkStart w:id="9" w:name="_Toc239851945"/>
      <w:r>
        <w:t>Modulok</w:t>
      </w:r>
      <w:bookmarkEnd w:id="9"/>
    </w:p>
    <w:p w14:paraId="0C24041E" w14:textId="77777777" w:rsidR="002D5D18" w:rsidRDefault="002D5D18" w:rsidP="002D5D18">
      <w:pPr>
        <w:ind w:left="360"/>
      </w:pPr>
      <w:r>
        <w:t>A projekt keretében történő megvalósítás egy lehetséges felbontási lehetősége az alábbi:</w:t>
      </w:r>
    </w:p>
    <w:p w14:paraId="5CBEBAFA" w14:textId="4399F71D" w:rsidR="002D5D18" w:rsidRDefault="002D5D18" w:rsidP="002D5D18">
      <w:pPr>
        <w:pStyle w:val="Listaszerbekezds"/>
        <w:numPr>
          <w:ilvl w:val="1"/>
          <w:numId w:val="6"/>
        </w:numPr>
        <w:spacing w:before="0" w:after="160"/>
      </w:pPr>
      <w:r>
        <w:t>Adatbázis tervezése, kivitelezése, interface megírása</w:t>
      </w:r>
    </w:p>
    <w:p w14:paraId="1C17FEFC" w14:textId="4C81189C" w:rsidR="002D5D18" w:rsidRDefault="002D5D18" w:rsidP="002D5D18">
      <w:pPr>
        <w:pStyle w:val="Listaszerbekezds"/>
        <w:numPr>
          <w:ilvl w:val="1"/>
          <w:numId w:val="6"/>
        </w:numPr>
        <w:spacing w:before="0" w:after="160"/>
      </w:pPr>
      <w:r>
        <w:t>Felhasználóbarát frontend (GUI) tervezése:</w:t>
      </w:r>
    </w:p>
    <w:p w14:paraId="0F9A0638" w14:textId="7E636C08" w:rsidR="00AB186A" w:rsidRDefault="00AB186A" w:rsidP="00AB186A">
      <w:pPr>
        <w:pStyle w:val="Listaszerbekezds"/>
        <w:numPr>
          <w:ilvl w:val="2"/>
          <w:numId w:val="6"/>
        </w:numPr>
        <w:spacing w:before="0" w:after="160"/>
      </w:pPr>
      <w:r>
        <w:t>Navigációs sáv</w:t>
      </w:r>
    </w:p>
    <w:p w14:paraId="0A8B3A1E" w14:textId="6D2B0673" w:rsidR="002D5D18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Menürendszer</w:t>
      </w:r>
    </w:p>
    <w:p w14:paraId="26A34DF5" w14:textId="14BF6FA5" w:rsidR="008E3034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Szűrővel ellátott kereső</w:t>
      </w:r>
    </w:p>
    <w:p w14:paraId="0F2ABA5A" w14:textId="51873ECD" w:rsidR="008E3034" w:rsidRDefault="00AB186A" w:rsidP="002D5D18">
      <w:pPr>
        <w:pStyle w:val="Listaszerbekezds"/>
        <w:numPr>
          <w:ilvl w:val="2"/>
          <w:numId w:val="6"/>
        </w:numPr>
        <w:spacing w:before="0" w:after="160"/>
      </w:pPr>
      <w:r>
        <w:t>Keresési találatok listája</w:t>
      </w:r>
    </w:p>
    <w:p w14:paraId="6BBFD3DD" w14:textId="3324A78D" w:rsidR="008E3034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Hirdető felület</w:t>
      </w:r>
    </w:p>
    <w:p w14:paraId="203C932F" w14:textId="1BFEB055" w:rsidR="008E3034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Admin felület</w:t>
      </w:r>
    </w:p>
    <w:p w14:paraId="77245B26" w14:textId="2372EA17" w:rsidR="002D5D18" w:rsidRDefault="002D5D18" w:rsidP="002D5D18">
      <w:pPr>
        <w:pStyle w:val="Listaszerbekezds"/>
        <w:numPr>
          <w:ilvl w:val="1"/>
          <w:numId w:val="6"/>
        </w:numPr>
        <w:spacing w:before="0" w:after="160"/>
      </w:pPr>
      <w:r>
        <w:t>Backend kivitelezése</w:t>
      </w:r>
    </w:p>
    <w:p w14:paraId="53194976" w14:textId="77777777" w:rsidR="002D5D18" w:rsidRPr="002D5D18" w:rsidRDefault="002D5D18" w:rsidP="002D5D18"/>
    <w:p w14:paraId="21AF7B3B" w14:textId="77777777" w:rsidR="000C4521" w:rsidRPr="000C4521" w:rsidRDefault="000C4521" w:rsidP="000C4521"/>
    <w:p w14:paraId="56443E11" w14:textId="1E648CF5" w:rsidR="00D4652A" w:rsidRDefault="00D4652A" w:rsidP="007B0D64">
      <w:pPr>
        <w:spacing w:before="120" w:after="120"/>
        <w:rPr>
          <w:noProof/>
        </w:rPr>
      </w:pPr>
    </w:p>
    <w:sectPr w:rsidR="00D4652A" w:rsidSect="0046589C">
      <w:headerReference w:type="default" r:id="rId9"/>
      <w:footerReference w:type="default" r:id="rId10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DA780" w14:textId="77777777" w:rsidR="00AA4035" w:rsidRDefault="00AA4035" w:rsidP="007B0D64">
      <w:pPr>
        <w:spacing w:after="0" w:line="240" w:lineRule="auto"/>
      </w:pPr>
      <w:r>
        <w:separator/>
      </w:r>
    </w:p>
  </w:endnote>
  <w:endnote w:type="continuationSeparator" w:id="0">
    <w:p w14:paraId="4FC4DAEC" w14:textId="77777777" w:rsidR="00AA4035" w:rsidRDefault="00AA4035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E95F5DB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2A057BC5" w14:textId="77777777" w:rsidR="00903412" w:rsidRDefault="0090341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155C9" w14:textId="77777777" w:rsidR="00AA4035" w:rsidRDefault="00AA4035" w:rsidP="007B0D64">
      <w:pPr>
        <w:spacing w:after="0" w:line="240" w:lineRule="auto"/>
      </w:pPr>
      <w:r>
        <w:separator/>
      </w:r>
    </w:p>
  </w:footnote>
  <w:footnote w:type="continuationSeparator" w:id="0">
    <w:p w14:paraId="5FE6BB73" w14:textId="77777777" w:rsidR="00AA4035" w:rsidRDefault="00AA4035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5087A" w14:textId="77777777" w:rsidR="007B0D64" w:rsidRDefault="007B0D64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A93F600" wp14:editId="066DDE08">
          <wp:simplePos x="0" y="0"/>
          <wp:positionH relativeFrom="margin">
            <wp:posOffset>-17780</wp:posOffset>
          </wp:positionH>
          <wp:positionV relativeFrom="paragraph">
            <wp:posOffset>-362585</wp:posOffset>
          </wp:positionV>
          <wp:extent cx="609600" cy="560070"/>
          <wp:effectExtent l="0" t="0" r="0" b="0"/>
          <wp:wrapNone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125"/>
                  <a:stretch/>
                </pic:blipFill>
                <pic:spPr bwMode="auto">
                  <a:xfrm>
                    <a:off x="0" y="0"/>
                    <a:ext cx="609600" cy="560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C7F3E5F"/>
    <w:multiLevelType w:val="hybridMultilevel"/>
    <w:tmpl w:val="992CBF76"/>
    <w:lvl w:ilvl="0" w:tplc="6D04B8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31BE3"/>
    <w:multiLevelType w:val="hybridMultilevel"/>
    <w:tmpl w:val="60DC4554"/>
    <w:lvl w:ilvl="0" w:tplc="4F467F7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A558AC"/>
    <w:multiLevelType w:val="multilevel"/>
    <w:tmpl w:val="4AEE0144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attachedTemplate r:id="rId1"/>
  <w:defaultTabStop w:val="708"/>
  <w:hyphenationZone w:val="425"/>
  <w:characterSpacingControl w:val="doNotCompress"/>
  <w:hdrShapeDefaults>
    <o:shapedefaults v:ext="edit" spidmax="2049">
      <o:colormru v:ext="edit" colors="#03045e,#f2e9dc,#f0e7d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21"/>
    <w:rsid w:val="0004023E"/>
    <w:rsid w:val="0004277F"/>
    <w:rsid w:val="000A2BEA"/>
    <w:rsid w:val="000C4521"/>
    <w:rsid w:val="000F3DCA"/>
    <w:rsid w:val="001C5C8F"/>
    <w:rsid w:val="0025230E"/>
    <w:rsid w:val="002D5D18"/>
    <w:rsid w:val="003E6690"/>
    <w:rsid w:val="0040317D"/>
    <w:rsid w:val="00406C74"/>
    <w:rsid w:val="0041271C"/>
    <w:rsid w:val="0045078F"/>
    <w:rsid w:val="0046589C"/>
    <w:rsid w:val="004E2D75"/>
    <w:rsid w:val="005B3CB5"/>
    <w:rsid w:val="005D5CE7"/>
    <w:rsid w:val="007B0D64"/>
    <w:rsid w:val="0080515A"/>
    <w:rsid w:val="008E2DF1"/>
    <w:rsid w:val="008E3034"/>
    <w:rsid w:val="00903412"/>
    <w:rsid w:val="00933BD2"/>
    <w:rsid w:val="00961537"/>
    <w:rsid w:val="00A52BB0"/>
    <w:rsid w:val="00A55E1C"/>
    <w:rsid w:val="00A922BE"/>
    <w:rsid w:val="00AA4035"/>
    <w:rsid w:val="00AB186A"/>
    <w:rsid w:val="00B07EF0"/>
    <w:rsid w:val="00B44D45"/>
    <w:rsid w:val="00CA780C"/>
    <w:rsid w:val="00D4652A"/>
    <w:rsid w:val="00D6281E"/>
    <w:rsid w:val="00E3663E"/>
    <w:rsid w:val="00E43D5A"/>
    <w:rsid w:val="00FC3E21"/>
    <w:rsid w:val="00FD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3045e,#f2e9dc,#f0e7d5"/>
    </o:shapedefaults>
    <o:shapelayout v:ext="edit">
      <o:idmap v:ext="edit" data="1"/>
    </o:shapelayout>
  </w:shapeDefaults>
  <w:decimalSymbol w:val=","/>
  <w:listSeparator w:val=";"/>
  <w14:docId w14:val="33D699F7"/>
  <w15:chartTrackingRefBased/>
  <w15:docId w15:val="{FB7D38D1-7D7A-4A8C-9AAD-A607D7F8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D588E"/>
    <w:pPr>
      <w:jc w:val="both"/>
    </w:pPr>
    <w:rPr>
      <w:rFonts w:ascii="Times New Roman" w:hAnsi="Times New Roman" w:cs="Times New Roman"/>
      <w:color w:val="595959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B07EF0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CA2B3B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FD588E"/>
    <w:pPr>
      <w:pageBreakBefore w:val="0"/>
      <w:numPr>
        <w:ilvl w:val="1"/>
      </w:numPr>
      <w:ind w:left="788" w:hanging="431"/>
      <w:outlineLvl w:val="1"/>
    </w:pPr>
    <w:rPr>
      <w:color w:val="70A960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B07EF0"/>
    <w:rPr>
      <w:rFonts w:ascii="Times New Roman" w:hAnsi="Times New Roman" w:cs="Times New Roman"/>
      <w:noProof/>
      <w:color w:val="CA2B3B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FD588E"/>
    <w:pPr>
      <w:jc w:val="center"/>
    </w:pPr>
    <w:rPr>
      <w:color w:val="03045E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FD588E"/>
    <w:rPr>
      <w:rFonts w:ascii="Times New Roman" w:hAnsi="Times New Roman" w:cs="Times New Roman"/>
      <w:noProof/>
      <w:color w:val="70A96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FD588E"/>
    <w:rPr>
      <w:rFonts w:ascii="Times New Roman" w:hAnsi="Times New Roman" w:cs="Times New Roman"/>
      <w:color w:val="03045E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FD588E"/>
    <w:pPr>
      <w:jc w:val="center"/>
    </w:pPr>
    <w:rPr>
      <w:color w:val="CA2B3B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FD588E"/>
    <w:rPr>
      <w:rFonts w:ascii="Times New Roman" w:hAnsi="Times New Roman" w:cs="Times New Roman"/>
      <w:color w:val="CA2B3B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yTamas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1. egyéni séma">
      <a:dk1>
        <a:sysClr val="windowText" lastClr="000000"/>
      </a:dk1>
      <a:lt1>
        <a:srgbClr val="F2E9D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</Template>
  <TotalTime>0</TotalTime>
  <Pages>5</Pages>
  <Words>354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Tamás</dc:creator>
  <cp:keywords/>
  <dc:description/>
  <cp:lastModifiedBy>Nagy Tamás</cp:lastModifiedBy>
  <cp:revision>2</cp:revision>
  <cp:lastPrinted>2026-09-08T10:25:00Z</cp:lastPrinted>
  <dcterms:created xsi:type="dcterms:W3CDTF">2026-09-09T12:17:00Z</dcterms:created>
  <dcterms:modified xsi:type="dcterms:W3CDTF">2026-09-09T12:17:00Z</dcterms:modified>
</cp:coreProperties>
</file>